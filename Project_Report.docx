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600" w:firstRow="0" w:lastRow="0" w:firstColumn="0" w:lastColumn="0" w:noHBand="1" w:noVBand="1"/>
      </w:tblPr>
      <w:tblGrid>
        <w:gridCol w:w="5395"/>
        <w:gridCol w:w="5395"/>
      </w:tblGrid>
      <w:tr w:rsidR="00A81248" w:rsidRPr="003A798E" w14:paraId="7F5FF289" w14:textId="77777777" w:rsidTr="00FB65B8">
        <w:tc>
          <w:tcPr>
            <w:tcW w:w="5395" w:type="dxa"/>
          </w:tcPr>
          <w:p w14:paraId="2617DD22" w14:textId="77777777" w:rsidR="00A81248" w:rsidRPr="003A798E" w:rsidRDefault="00A81248" w:rsidP="00A81248">
            <w:pPr>
              <w:pStyle w:val="GraphicAnchor"/>
            </w:pPr>
          </w:p>
        </w:tc>
        <w:tc>
          <w:tcPr>
            <w:tcW w:w="5395" w:type="dxa"/>
          </w:tcPr>
          <w:p w14:paraId="7C8B198B" w14:textId="77777777" w:rsidR="00A81248" w:rsidRPr="003A798E" w:rsidRDefault="00A81248" w:rsidP="00A81248">
            <w:pPr>
              <w:pStyle w:val="GraphicAnchor"/>
            </w:pPr>
          </w:p>
        </w:tc>
      </w:tr>
      <w:tr w:rsidR="00A81248" w:rsidRPr="003A798E" w14:paraId="379FE5C9" w14:textId="77777777" w:rsidTr="00FB65B8">
        <w:trPr>
          <w:trHeight w:val="2719"/>
        </w:trPr>
        <w:tc>
          <w:tcPr>
            <w:tcW w:w="5395" w:type="dxa"/>
          </w:tcPr>
          <w:p w14:paraId="3B3CDCDD" w14:textId="34F5752A" w:rsidR="00A81248" w:rsidRDefault="00813580" w:rsidP="00C66528">
            <w:pPr>
              <w:pStyle w:val="Heading1"/>
            </w:pPr>
            <w:proofErr w:type="spellStart"/>
            <w:r>
              <w:t>ML</w:t>
            </w:r>
            <w:r w:rsidR="003F1EA3">
              <w:t>Project</w:t>
            </w:r>
            <w:proofErr w:type="spellEnd"/>
            <w:r w:rsidR="003F1EA3">
              <w:t xml:space="preserve">: </w:t>
            </w:r>
          </w:p>
          <w:p w14:paraId="1EE87A84" w14:textId="4D4D1BAB" w:rsidR="003F1EA3" w:rsidRPr="003F1EA3" w:rsidRDefault="003F7FE0" w:rsidP="003F1EA3">
            <w:proofErr w:type="spellStart"/>
            <w:r>
              <w:t>Covid</w:t>
            </w:r>
            <w:proofErr w:type="spellEnd"/>
            <w:r>
              <w:t xml:space="preserve"> data analysis</w:t>
            </w:r>
          </w:p>
        </w:tc>
        <w:tc>
          <w:tcPr>
            <w:tcW w:w="5395" w:type="dxa"/>
          </w:tcPr>
          <w:p w14:paraId="57B0E076" w14:textId="77777777" w:rsidR="00A81248" w:rsidRPr="003A798E" w:rsidRDefault="00A81248"/>
        </w:tc>
      </w:tr>
      <w:tr w:rsidR="00A81248" w:rsidRPr="003A798E" w14:paraId="22A8F73B" w14:textId="77777777" w:rsidTr="003F1EA3">
        <w:trPr>
          <w:trHeight w:val="7801"/>
        </w:trPr>
        <w:tc>
          <w:tcPr>
            <w:tcW w:w="5395" w:type="dxa"/>
          </w:tcPr>
          <w:p w14:paraId="0C3F1E79"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188D8FA0" wp14:editId="09CBAEC4">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84CA3B9"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6C80C240" w14:textId="77777777" w:rsidR="00A81248" w:rsidRPr="003A798E" w:rsidRDefault="00A81248"/>
        </w:tc>
      </w:tr>
      <w:tr w:rsidR="00A81248" w:rsidRPr="003A798E" w14:paraId="2E471775" w14:textId="77777777" w:rsidTr="00FB65B8">
        <w:trPr>
          <w:trHeight w:val="1299"/>
        </w:trPr>
        <w:tc>
          <w:tcPr>
            <w:tcW w:w="5395" w:type="dxa"/>
          </w:tcPr>
          <w:p w14:paraId="47214E27" w14:textId="77777777" w:rsidR="00A81248" w:rsidRPr="003A798E" w:rsidRDefault="00A81248"/>
        </w:tc>
        <w:tc>
          <w:tcPr>
            <w:tcW w:w="5395" w:type="dxa"/>
          </w:tcPr>
          <w:p w14:paraId="63BFFF17" w14:textId="04491D04" w:rsidR="00A81248" w:rsidRPr="003A798E" w:rsidRDefault="003F1EA3" w:rsidP="00A81248">
            <w:pPr>
              <w:pStyle w:val="Heading2"/>
            </w:pPr>
            <w:r>
              <w:t>Team:</w:t>
            </w:r>
          </w:p>
          <w:p w14:paraId="7B1C79F1" w14:textId="1BFF6D04" w:rsidR="00A81248" w:rsidRDefault="003F1EA3" w:rsidP="003F1EA3">
            <w:pPr>
              <w:pStyle w:val="Heading4"/>
            </w:pPr>
            <w:r>
              <w:t>Anushk Naval (18046)</w:t>
            </w:r>
          </w:p>
          <w:p w14:paraId="57A9F5C9" w14:textId="6D91EDD8" w:rsidR="003F1EA3" w:rsidRPr="003F1EA3" w:rsidRDefault="003F1EA3" w:rsidP="003F1EA3">
            <w:pPr>
              <w:pStyle w:val="Heading4"/>
            </w:pPr>
            <w:proofErr w:type="spellStart"/>
            <w:r>
              <w:t>Subhajit</w:t>
            </w:r>
            <w:proofErr w:type="spellEnd"/>
            <w:r>
              <w:t xml:space="preserve"> </w:t>
            </w:r>
            <w:proofErr w:type="spellStart"/>
            <w:r>
              <w:t>Pramanik</w:t>
            </w:r>
            <w:proofErr w:type="spellEnd"/>
            <w:r>
              <w:t xml:space="preserve"> (18398)</w:t>
            </w:r>
          </w:p>
        </w:tc>
      </w:tr>
      <w:tr w:rsidR="00A81248" w:rsidRPr="003A798E" w14:paraId="7A7A1E22" w14:textId="77777777" w:rsidTr="00FB65B8">
        <w:trPr>
          <w:trHeight w:val="1402"/>
        </w:trPr>
        <w:tc>
          <w:tcPr>
            <w:tcW w:w="5395" w:type="dxa"/>
          </w:tcPr>
          <w:p w14:paraId="785BAB82" w14:textId="77777777" w:rsidR="00A81248" w:rsidRPr="003A798E" w:rsidRDefault="00A81248"/>
        </w:tc>
        <w:tc>
          <w:tcPr>
            <w:tcW w:w="5395" w:type="dxa"/>
          </w:tcPr>
          <w:p w14:paraId="6FCF896B" w14:textId="3BBD0752" w:rsidR="00A81248" w:rsidRPr="003A798E" w:rsidRDefault="003F1EA3" w:rsidP="003F1EA3">
            <w:pPr>
              <w:pStyle w:val="Heading4"/>
            </w:pPr>
            <w:proofErr w:type="spellStart"/>
            <w:r>
              <w:t>Subhojit</w:t>
            </w:r>
            <w:proofErr w:type="spellEnd"/>
            <w:r>
              <w:t xml:space="preserve"> Pal (18400)</w:t>
            </w:r>
            <w:r w:rsidR="00C66528" w:rsidRPr="003A798E">
              <w:t xml:space="preserve"> </w:t>
            </w:r>
          </w:p>
          <w:p w14:paraId="1A1B1A19" w14:textId="77777777" w:rsidR="00A81248" w:rsidRDefault="003F1EA3" w:rsidP="00A81248">
            <w:pPr>
              <w:pStyle w:val="Heading2"/>
            </w:pPr>
            <w:r>
              <w:t>Submitted to:</w:t>
            </w:r>
          </w:p>
          <w:p w14:paraId="07D7BCFE" w14:textId="48C28023" w:rsidR="003F1EA3" w:rsidRPr="003F1EA3" w:rsidRDefault="000F7AC9" w:rsidP="003F1EA3">
            <w:pPr>
              <w:pStyle w:val="Heading4"/>
            </w:pPr>
            <w:r>
              <w:t xml:space="preserve">Dr. </w:t>
            </w:r>
            <w:r w:rsidR="00C92A19">
              <w:t>Parthiban Srinivasan</w:t>
            </w:r>
          </w:p>
        </w:tc>
      </w:tr>
    </w:tbl>
    <w:p w14:paraId="39E2F198" w14:textId="77777777" w:rsidR="000C4ED1" w:rsidRPr="003A798E" w:rsidRDefault="000C4ED1"/>
    <w:p w14:paraId="0C894816" w14:textId="77777777" w:rsidR="003F1EA3" w:rsidRDefault="003F1EA3">
      <w:r>
        <w:br w:type="page"/>
      </w:r>
    </w:p>
    <w:p w14:paraId="53B86463" w14:textId="443BBA8B" w:rsidR="003F1EA3" w:rsidRDefault="003F1EA3" w:rsidP="00BF4590">
      <w:pPr>
        <w:pStyle w:val="Heading3"/>
      </w:pPr>
    </w:p>
    <w:p w14:paraId="350C89C8" w14:textId="77777777" w:rsidR="00BF4590" w:rsidRDefault="00BF4590" w:rsidP="0038735B">
      <w:pPr>
        <w:pStyle w:val="Heading3"/>
      </w:pPr>
      <w:r>
        <w:t>Abstract:</w:t>
      </w:r>
    </w:p>
    <w:p w14:paraId="6EEA99F3" w14:textId="77777777" w:rsidR="00BF4590" w:rsidRDefault="00BF4590" w:rsidP="00BF4590">
      <w:pPr>
        <w:pStyle w:val="Heading4"/>
      </w:pPr>
    </w:p>
    <w:p w14:paraId="416CCB72" w14:textId="77777777" w:rsidR="0038735B" w:rsidRDefault="0038735B" w:rsidP="00BF4590">
      <w:pPr>
        <w:pStyle w:val="Heading4"/>
      </w:pPr>
    </w:p>
    <w:p w14:paraId="6AF94D5A" w14:textId="6CB045A5" w:rsidR="00BF4590" w:rsidRDefault="00BF4590" w:rsidP="0038735B">
      <w:pPr>
        <w:pStyle w:val="Text"/>
      </w:pPr>
      <w:r>
        <w:t xml:space="preserve">For this project, we were asked to use and experiment with the drug dataset available at </w:t>
      </w:r>
      <w:proofErr w:type="spellStart"/>
      <w:r>
        <w:t>Chembl</w:t>
      </w:r>
      <w:proofErr w:type="spellEnd"/>
      <w:r>
        <w:t xml:space="preserve"> site, and to explore how to use different machine learning algorithm in a project and find pattern in data.</w:t>
      </w:r>
    </w:p>
    <w:p w14:paraId="75C048A8" w14:textId="77777777" w:rsidR="0038735B" w:rsidRDefault="0038735B" w:rsidP="0038735B">
      <w:pPr>
        <w:pStyle w:val="Text"/>
      </w:pPr>
    </w:p>
    <w:p w14:paraId="70C94620" w14:textId="05C59BAD" w:rsidR="0038735B" w:rsidRDefault="00BF4590" w:rsidP="0038735B">
      <w:pPr>
        <w:pStyle w:val="Text"/>
      </w:pPr>
      <w:r>
        <w:t xml:space="preserve">We were expected gain insights and experience in data cleaning and processing using common data-mining and </w:t>
      </w:r>
      <w:r w:rsidR="0038735B">
        <w:t>machine learning library.</w:t>
      </w:r>
    </w:p>
    <w:p w14:paraId="08F1E55D" w14:textId="42F8C606" w:rsidR="0038735B" w:rsidRDefault="0038735B" w:rsidP="0038735B">
      <w:pPr>
        <w:pStyle w:val="Text"/>
      </w:pPr>
    </w:p>
    <w:p w14:paraId="5CD1B895" w14:textId="09FD1502" w:rsidR="0038735B" w:rsidRDefault="0038735B" w:rsidP="0038735B">
      <w:pPr>
        <w:pStyle w:val="Text"/>
      </w:pPr>
      <w:r>
        <w:t>We were expected to submit a report about the dataset and different algorithms that were used.</w:t>
      </w:r>
    </w:p>
    <w:p w14:paraId="4D1BA732" w14:textId="38EA0F38" w:rsidR="00C945E1" w:rsidRDefault="00C945E1" w:rsidP="0038735B">
      <w:pPr>
        <w:pStyle w:val="Text"/>
      </w:pPr>
    </w:p>
    <w:p w14:paraId="065699F5" w14:textId="60850F5A" w:rsidR="00C945E1" w:rsidRDefault="00C945E1" w:rsidP="0038735B">
      <w:pPr>
        <w:pStyle w:val="Text"/>
      </w:pPr>
      <w:r>
        <w:t>During the project the use of neural network or deep learning techniques were restricted.</w:t>
      </w:r>
    </w:p>
    <w:p w14:paraId="36BD9AF7" w14:textId="22EEBC64" w:rsidR="0038735B" w:rsidRDefault="0038735B" w:rsidP="0038735B">
      <w:pPr>
        <w:pStyle w:val="Text"/>
      </w:pPr>
    </w:p>
    <w:p w14:paraId="3BBE1DD2" w14:textId="7AD3663A" w:rsidR="0038735B" w:rsidRDefault="0038735B" w:rsidP="0038735B">
      <w:pPr>
        <w:pStyle w:val="Text"/>
      </w:pPr>
      <w:r>
        <w:t>This is the report on the data and the techniques used in the project with interpretations.</w:t>
      </w:r>
    </w:p>
    <w:p w14:paraId="1B05B59C" w14:textId="4514E2EF" w:rsidR="0038735B" w:rsidRDefault="0038735B" w:rsidP="0038735B"/>
    <w:p w14:paraId="4D52CCAE" w14:textId="7C831197" w:rsidR="0038735B" w:rsidRDefault="0038735B" w:rsidP="0038735B"/>
    <w:p w14:paraId="4B46BAA7" w14:textId="7373689D" w:rsidR="0038735B" w:rsidRDefault="0038735B" w:rsidP="0038735B"/>
    <w:p w14:paraId="2D8147F9" w14:textId="53B2D587" w:rsidR="0038735B" w:rsidRDefault="0038735B" w:rsidP="0038735B"/>
    <w:p w14:paraId="0EB66D1E" w14:textId="1B74F749" w:rsidR="0038735B" w:rsidRPr="0038735B" w:rsidRDefault="0038735B" w:rsidP="0038735B">
      <w:r>
        <w:tab/>
        <w:t>Keywords: Machine learning, Data cleaning</w:t>
      </w:r>
      <w:r w:rsidR="00813580">
        <w:t>, Regression Modeling, Bioinformatics</w:t>
      </w:r>
      <w:r>
        <w:t>.</w:t>
      </w:r>
    </w:p>
    <w:p w14:paraId="57340D39" w14:textId="77777777" w:rsidR="0038735B" w:rsidRPr="0038735B" w:rsidRDefault="0038735B" w:rsidP="0038735B"/>
    <w:p w14:paraId="27F56542" w14:textId="77777777" w:rsidR="00813580" w:rsidRDefault="00813580" w:rsidP="002E47D0">
      <w:pPr>
        <w:pStyle w:val="Heading3"/>
      </w:pPr>
    </w:p>
    <w:p w14:paraId="7B390DAF" w14:textId="713F643D" w:rsidR="002E47D0" w:rsidRDefault="002E47D0" w:rsidP="002E47D0">
      <w:pPr>
        <w:pStyle w:val="Heading3"/>
      </w:pPr>
      <w:r>
        <w:t>Opening and running the file:</w:t>
      </w:r>
    </w:p>
    <w:p w14:paraId="58EED486" w14:textId="77777777" w:rsidR="002E47D0" w:rsidRDefault="002E47D0" w:rsidP="002E47D0">
      <w:pPr>
        <w:pStyle w:val="Heading3"/>
      </w:pPr>
    </w:p>
    <w:p w14:paraId="301301B3" w14:textId="39C8BB2D" w:rsidR="002E47D0" w:rsidRDefault="002E47D0" w:rsidP="002E47D0">
      <w:pPr>
        <w:pStyle w:val="Heading4"/>
      </w:pPr>
      <w:r>
        <w:t xml:space="preserve">Use </w:t>
      </w:r>
      <w:r w:rsidR="003F7FE0" w:rsidRPr="003F7FE0">
        <w:rPr>
          <w:highlight w:val="yellow"/>
        </w:rPr>
        <w:t>G</w:t>
      </w:r>
      <w:r w:rsidRPr="003F7FE0">
        <w:rPr>
          <w:highlight w:val="yellow"/>
        </w:rPr>
        <w:t xml:space="preserve">oogle </w:t>
      </w:r>
      <w:proofErr w:type="spellStart"/>
      <w:r w:rsidR="003F7FE0" w:rsidRPr="003F7FE0">
        <w:rPr>
          <w:highlight w:val="yellow"/>
        </w:rPr>
        <w:t>C</w:t>
      </w:r>
      <w:r w:rsidRPr="003F7FE0">
        <w:rPr>
          <w:highlight w:val="yellow"/>
        </w:rPr>
        <w:t>olab</w:t>
      </w:r>
      <w:proofErr w:type="spellEnd"/>
      <w:r>
        <w:t xml:space="preserve"> to run the file.</w:t>
      </w:r>
    </w:p>
    <w:p w14:paraId="5C35D941" w14:textId="77777777" w:rsidR="005836E2" w:rsidRDefault="005836E2" w:rsidP="002E47D0">
      <w:pPr>
        <w:pStyle w:val="Heading4"/>
      </w:pPr>
    </w:p>
    <w:p w14:paraId="427044FB" w14:textId="48CF8533" w:rsidR="003F1EA3" w:rsidRDefault="002E47D0" w:rsidP="002E47D0">
      <w:pPr>
        <w:pStyle w:val="Heading4"/>
      </w:pPr>
      <w:r>
        <w:t xml:space="preserve">Program collects data directly from </w:t>
      </w:r>
      <w:proofErr w:type="spellStart"/>
      <w:r>
        <w:t>Chembl</w:t>
      </w:r>
      <w:proofErr w:type="spellEnd"/>
      <w:r>
        <w:t xml:space="preserve"> Database at the runtime.</w:t>
      </w:r>
      <w:r w:rsidR="003F1EA3">
        <w:br w:type="page"/>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38735B" w:rsidRPr="003A798E" w14:paraId="593B1478" w14:textId="77777777" w:rsidTr="000F7AC9">
        <w:trPr>
          <w:trHeight w:val="441"/>
        </w:trPr>
        <w:tc>
          <w:tcPr>
            <w:tcW w:w="421" w:type="dxa"/>
            <w:shd w:val="clear" w:color="auto" w:fill="EDF0F4" w:themeFill="accent3"/>
          </w:tcPr>
          <w:p w14:paraId="7354AEF9" w14:textId="77777777" w:rsidR="0038735B" w:rsidRPr="003A798E" w:rsidRDefault="0038735B" w:rsidP="000F7AC9"/>
        </w:tc>
        <w:tc>
          <w:tcPr>
            <w:tcW w:w="4912" w:type="dxa"/>
            <w:shd w:val="clear" w:color="auto" w:fill="EDF0F4" w:themeFill="accent3"/>
          </w:tcPr>
          <w:p w14:paraId="12C988C3" w14:textId="77777777" w:rsidR="0038735B" w:rsidRPr="003A798E" w:rsidRDefault="0038735B" w:rsidP="000F7AC9"/>
        </w:tc>
        <w:tc>
          <w:tcPr>
            <w:tcW w:w="4912" w:type="dxa"/>
            <w:shd w:val="clear" w:color="auto" w:fill="EDF0F4" w:themeFill="accent3"/>
          </w:tcPr>
          <w:p w14:paraId="58904F85" w14:textId="77777777" w:rsidR="0038735B" w:rsidRPr="003A798E" w:rsidRDefault="0038735B" w:rsidP="00AA0A5A"/>
        </w:tc>
        <w:tc>
          <w:tcPr>
            <w:tcW w:w="421" w:type="dxa"/>
            <w:shd w:val="clear" w:color="auto" w:fill="EDF0F4" w:themeFill="accent3"/>
          </w:tcPr>
          <w:p w14:paraId="33478160" w14:textId="77777777" w:rsidR="0038735B" w:rsidRPr="003A798E" w:rsidRDefault="0038735B" w:rsidP="000F7AC9"/>
        </w:tc>
      </w:tr>
      <w:tr w:rsidR="0038735B" w:rsidRPr="003A798E" w14:paraId="6FE3B04D" w14:textId="77777777" w:rsidTr="000F7AC9">
        <w:trPr>
          <w:trHeight w:val="4599"/>
        </w:trPr>
        <w:tc>
          <w:tcPr>
            <w:tcW w:w="421" w:type="dxa"/>
            <w:shd w:val="clear" w:color="auto" w:fill="EDF0F4" w:themeFill="accent3"/>
          </w:tcPr>
          <w:p w14:paraId="4A8D1C34" w14:textId="77777777" w:rsidR="0038735B" w:rsidRPr="003A798E" w:rsidRDefault="0038735B" w:rsidP="000F7AC9"/>
        </w:tc>
        <w:tc>
          <w:tcPr>
            <w:tcW w:w="9824" w:type="dxa"/>
            <w:gridSpan w:val="2"/>
            <w:shd w:val="clear" w:color="auto" w:fill="EDF0F4" w:themeFill="accent3"/>
          </w:tcPr>
          <w:p w14:paraId="227FE437" w14:textId="7DAABD20" w:rsidR="0038735B" w:rsidRDefault="0038735B" w:rsidP="000F7AC9">
            <w:pPr>
              <w:pStyle w:val="Heading3"/>
            </w:pPr>
            <w:r>
              <w:t>Introduction:</w:t>
            </w:r>
          </w:p>
          <w:p w14:paraId="1A2660C0" w14:textId="77777777" w:rsidR="0038735B" w:rsidRPr="0038735B" w:rsidRDefault="0038735B" w:rsidP="0038735B"/>
          <w:p w14:paraId="1F62C5FC" w14:textId="77777777" w:rsidR="0038735B" w:rsidRPr="003A798E" w:rsidRDefault="0038735B" w:rsidP="00F35A28">
            <w:pPr>
              <w:pStyle w:val="Text"/>
            </w:pPr>
          </w:p>
          <w:p w14:paraId="10170B6B" w14:textId="73EF3072" w:rsidR="0038735B" w:rsidRDefault="00F35A28" w:rsidP="002F435E">
            <w:r>
              <w:t xml:space="preserve">In this project our team worked on </w:t>
            </w:r>
            <w:proofErr w:type="spellStart"/>
            <w:r>
              <w:t>Chembl</w:t>
            </w:r>
            <w:proofErr w:type="spellEnd"/>
            <w:r>
              <w:t xml:space="preserve"> drug data, we selected the compounds that target SARS coronavirus having type – single protein from the database.</w:t>
            </w:r>
          </w:p>
          <w:p w14:paraId="3A2284B8" w14:textId="594A51B2" w:rsidR="000A01A2" w:rsidRDefault="000A01A2" w:rsidP="002F435E"/>
          <w:p w14:paraId="132D051D" w14:textId="57CBBCBC" w:rsidR="000A01A2" w:rsidRDefault="000A01A2" w:rsidP="002F435E">
            <w:r>
              <w:t>The bioactivity of the data we are calcu</w:t>
            </w:r>
            <w:r w:rsidR="00050B1E">
              <w:t>lating potency of the drug that’s the amount required to produce an effect of given intensity lower the value the more the potency.</w:t>
            </w:r>
          </w:p>
          <w:p w14:paraId="565071A5" w14:textId="63B026F6" w:rsidR="00F35A28" w:rsidRDefault="00F35A28" w:rsidP="002F435E"/>
          <w:p w14:paraId="77D3A7E5" w14:textId="566F72BA" w:rsidR="00F35A28" w:rsidRDefault="00F35A28" w:rsidP="002F435E">
            <w:r>
              <w:t xml:space="preserve">We calculated the descriptors and fingerprint for the compounds imported and then ran different regression models to compute the bioactivity of the compounds </w:t>
            </w:r>
          </w:p>
          <w:p w14:paraId="35BD55C2" w14:textId="77777777" w:rsidR="00F35A28" w:rsidRDefault="00F35A28" w:rsidP="00F35A28"/>
          <w:p w14:paraId="079ABDC9" w14:textId="77777777" w:rsidR="00C92A19" w:rsidRDefault="00C92A19" w:rsidP="00F35A28">
            <w:pPr>
              <w:pStyle w:val="Heading3"/>
            </w:pPr>
          </w:p>
          <w:p w14:paraId="546B99F6" w14:textId="4213AB2D" w:rsidR="00F35A28" w:rsidRDefault="00F35A28" w:rsidP="00F35A28">
            <w:pPr>
              <w:pStyle w:val="Heading3"/>
            </w:pPr>
            <w:r>
              <w:t>Methods and Data</w:t>
            </w:r>
            <w:r w:rsidR="004A5EF5">
              <w:t>:</w:t>
            </w:r>
          </w:p>
          <w:p w14:paraId="3C038755" w14:textId="77777777" w:rsidR="004A5EF5" w:rsidRDefault="004A5EF5" w:rsidP="004A5EF5"/>
          <w:p w14:paraId="0E4C91B5" w14:textId="1B0CA41C" w:rsidR="004A5EF5" w:rsidRDefault="004A5EF5" w:rsidP="002F435E">
            <w:r>
              <w:t xml:space="preserve">The dataset we used could be found: </w:t>
            </w:r>
            <w:hyperlink r:id="rId11" w:history="1">
              <w:r w:rsidRPr="00B60C00">
                <w:rPr>
                  <w:rStyle w:val="Hyperlink"/>
                </w:rPr>
                <w:t>https://www.ebi.ac.uk/chembl/</w:t>
              </w:r>
            </w:hyperlink>
          </w:p>
          <w:p w14:paraId="0D04BAD9" w14:textId="203DC75F" w:rsidR="004A5EF5" w:rsidRDefault="004A5EF5" w:rsidP="002F435E">
            <w:r>
              <w:t>The database contains the details of compound</w:t>
            </w:r>
            <w:r w:rsidR="00AA0A5A">
              <w:t>s</w:t>
            </w:r>
            <w:r>
              <w:t xml:space="preserve"> with their </w:t>
            </w:r>
            <w:r w:rsidR="00AA0A5A">
              <w:t xml:space="preserve">drug-like </w:t>
            </w:r>
            <w:r>
              <w:t>properties,</w:t>
            </w:r>
            <w:r w:rsidR="00AA0A5A">
              <w:t xml:space="preserve"> bringing together chemical, bioactivity and genomic data to aid the translation of genomic information into effective drugs</w:t>
            </w:r>
            <w:r>
              <w:t>.</w:t>
            </w:r>
          </w:p>
          <w:p w14:paraId="3047E30F" w14:textId="77777777" w:rsidR="004A5EF5" w:rsidRDefault="004A5EF5" w:rsidP="002F435E"/>
          <w:p w14:paraId="76ED873F" w14:textId="41368BA9" w:rsidR="004A5EF5" w:rsidRDefault="004A5EF5" w:rsidP="002F435E">
            <w:r>
              <w:t>We imported the data of our interest target (SARS coronavirus).</w:t>
            </w:r>
          </w:p>
          <w:p w14:paraId="6498AF14" w14:textId="5081868E" w:rsidR="004A5EF5" w:rsidRDefault="004A5EF5" w:rsidP="002F435E"/>
          <w:p w14:paraId="1413CBD5" w14:textId="1BED269E" w:rsidR="004A5EF5" w:rsidRDefault="004A5EF5" w:rsidP="002F435E">
            <w:r>
              <w:t xml:space="preserve">The imported dataset </w:t>
            </w:r>
            <w:r w:rsidR="002F435E">
              <w:t>has</w:t>
            </w:r>
            <w:r>
              <w:t xml:space="preserve"> information of molecules like </w:t>
            </w:r>
            <w:proofErr w:type="spellStart"/>
            <w:r>
              <w:t>chembl</w:t>
            </w:r>
            <w:proofErr w:type="spellEnd"/>
            <w:r>
              <w:t xml:space="preserve"> id, canonical smiles, bio-activity values for our project we took </w:t>
            </w:r>
            <w:r w:rsidR="002F435E">
              <w:t>its</w:t>
            </w:r>
            <w:r>
              <w:t xml:space="preserve"> type to be “IC50”</w:t>
            </w:r>
            <w:r w:rsidR="000A01A2">
              <w:t xml:space="preserve"> (make data more uniform)</w:t>
            </w:r>
            <w:r w:rsidR="002F435E">
              <w:t>.</w:t>
            </w:r>
          </w:p>
          <w:p w14:paraId="67BB23A9" w14:textId="73B83323" w:rsidR="002F435E" w:rsidRDefault="002F435E" w:rsidP="004A5EF5">
            <w:pPr>
              <w:pStyle w:val="Text"/>
            </w:pPr>
          </w:p>
          <w:p w14:paraId="7C8EB6DA" w14:textId="7D1657C2" w:rsidR="002F435E" w:rsidRDefault="002F435E" w:rsidP="002F435E">
            <w:pPr>
              <w:pStyle w:val="Text"/>
              <w:rPr>
                <w:u w:val="single"/>
              </w:rPr>
            </w:pPr>
            <w:r w:rsidRPr="00AA0A5A">
              <w:rPr>
                <w:u w:val="single"/>
              </w:rPr>
              <w:t>Data cleaning and processing</w:t>
            </w:r>
            <w:r w:rsidR="00AA0A5A" w:rsidRPr="00AA0A5A">
              <w:rPr>
                <w:u w:val="single"/>
              </w:rPr>
              <w:t>:</w:t>
            </w:r>
          </w:p>
          <w:p w14:paraId="5D319BEB" w14:textId="00BC27D9" w:rsidR="00AA0A5A" w:rsidRDefault="00AA0A5A" w:rsidP="00AA0A5A"/>
          <w:p w14:paraId="4D51554C" w14:textId="19AC6A42" w:rsidR="00AA0A5A" w:rsidRDefault="00AA0A5A" w:rsidP="00AA0A5A">
            <w:pPr>
              <w:tabs>
                <w:tab w:val="left" w:pos="912"/>
              </w:tabs>
            </w:pPr>
            <w:r>
              <w:tab/>
              <w:t xml:space="preserve">From the data imported any missing values for our project has been removed and only the features required like the molecule </w:t>
            </w:r>
            <w:proofErr w:type="spellStart"/>
            <w:r>
              <w:t>chembl</w:t>
            </w:r>
            <w:proofErr w:type="spellEnd"/>
            <w:r>
              <w:t xml:space="preserve"> id, the smiles and their bioactivity values were taken.</w:t>
            </w:r>
          </w:p>
          <w:p w14:paraId="06752B4A" w14:textId="580A6A08" w:rsidR="00AA0A5A" w:rsidRDefault="00AA0A5A" w:rsidP="00AA0A5A">
            <w:pPr>
              <w:tabs>
                <w:tab w:val="left" w:pos="912"/>
              </w:tabs>
            </w:pPr>
          </w:p>
          <w:p w14:paraId="22929EEF" w14:textId="2985128E" w:rsidR="00AA0A5A" w:rsidRDefault="00AA0A5A" w:rsidP="00AA0A5A">
            <w:pPr>
              <w:tabs>
                <w:tab w:val="left" w:pos="912"/>
              </w:tabs>
            </w:pPr>
            <w:r>
              <w:t xml:space="preserve">The data is then </w:t>
            </w:r>
            <w:r w:rsidR="00050B1E">
              <w:t>categorizing</w:t>
            </w:r>
            <w:r>
              <w:t xml:space="preserve"> into three class – active</w:t>
            </w:r>
            <w:r w:rsidR="000A01A2">
              <w:t xml:space="preserve"> </w:t>
            </w:r>
            <w:r>
              <w:t>(&lt; 1000</w:t>
            </w:r>
            <w:r w:rsidR="00050B1E">
              <w:t xml:space="preserve"> nm</w:t>
            </w:r>
            <w:r>
              <w:t>), intermediate</w:t>
            </w:r>
            <w:r w:rsidR="000A01A2">
              <w:t xml:space="preserve"> </w:t>
            </w:r>
            <w:r>
              <w:t>(</w:t>
            </w:r>
            <w:r w:rsidR="000A01A2">
              <w:t>1001</w:t>
            </w:r>
            <w:r w:rsidR="00050B1E">
              <w:t>nm</w:t>
            </w:r>
            <w:r w:rsidR="000A01A2">
              <w:t>-10000</w:t>
            </w:r>
            <w:r w:rsidR="00050B1E">
              <w:t>nm</w:t>
            </w:r>
            <w:r w:rsidR="000A01A2">
              <w:t>) and inactive (above 10000</w:t>
            </w:r>
            <w:r w:rsidR="00050B1E">
              <w:t>nm</w:t>
            </w:r>
            <w:r w:rsidR="000A01A2">
              <w:t>) based on their bioactivity values.</w:t>
            </w:r>
          </w:p>
          <w:p w14:paraId="3FC46CA5" w14:textId="3463CF6C" w:rsidR="000A01A2" w:rsidRDefault="000A01A2" w:rsidP="00AA0A5A">
            <w:pPr>
              <w:tabs>
                <w:tab w:val="left" w:pos="912"/>
              </w:tabs>
            </w:pPr>
          </w:p>
          <w:p w14:paraId="741941EA" w14:textId="27B9D8A3" w:rsidR="000A01A2" w:rsidRDefault="000A01A2" w:rsidP="00AA0A5A">
            <w:pPr>
              <w:tabs>
                <w:tab w:val="left" w:pos="912"/>
              </w:tabs>
            </w:pPr>
            <w:r>
              <w:t>Then to uniformly distribute the activity values the standard IC50 values were converted to pIC50 values.</w:t>
            </w:r>
          </w:p>
          <w:p w14:paraId="1FB8AB80" w14:textId="0A980F84" w:rsidR="000A01A2" w:rsidRDefault="000A01A2" w:rsidP="00AA0A5A">
            <w:pPr>
              <w:tabs>
                <w:tab w:val="left" w:pos="912"/>
              </w:tabs>
            </w:pPr>
          </w:p>
          <w:p w14:paraId="0697EF68" w14:textId="4E1856DB" w:rsidR="000A01A2" w:rsidRPr="00AA0A5A" w:rsidRDefault="000A01A2" w:rsidP="00AA0A5A">
            <w:pPr>
              <w:tabs>
                <w:tab w:val="left" w:pos="912"/>
              </w:tabs>
            </w:pPr>
            <w:r>
              <w:t>The intermediate bioactivity class was removed</w:t>
            </w:r>
            <w:r w:rsidR="00050B1E">
              <w:t xml:space="preserve"> to easily compare between inactive and active compounds.</w:t>
            </w:r>
          </w:p>
          <w:p w14:paraId="4F009572" w14:textId="6BB76D6B" w:rsidR="004A5EF5" w:rsidRDefault="004A5EF5" w:rsidP="004A5EF5">
            <w:pPr>
              <w:pStyle w:val="Text"/>
            </w:pPr>
            <w:r>
              <w:t xml:space="preserve"> </w:t>
            </w:r>
          </w:p>
          <w:p w14:paraId="51270327" w14:textId="77777777" w:rsidR="004A5EF5" w:rsidRDefault="004A5EF5" w:rsidP="00AA0A5A"/>
          <w:p w14:paraId="2B520A46" w14:textId="12A441AB" w:rsidR="004A5EF5" w:rsidRPr="004A5EF5" w:rsidRDefault="004A5EF5" w:rsidP="004A5EF5">
            <w:pPr>
              <w:pStyle w:val="Text"/>
            </w:pPr>
          </w:p>
        </w:tc>
        <w:tc>
          <w:tcPr>
            <w:tcW w:w="421" w:type="dxa"/>
            <w:shd w:val="clear" w:color="auto" w:fill="EDF0F4" w:themeFill="accent3"/>
          </w:tcPr>
          <w:p w14:paraId="0560DBFA" w14:textId="77777777" w:rsidR="0038735B" w:rsidRPr="003A798E" w:rsidRDefault="0038735B" w:rsidP="000F7AC9"/>
        </w:tc>
      </w:tr>
    </w:tbl>
    <w:p w14:paraId="39105FE6" w14:textId="262C74A1" w:rsidR="0038735B" w:rsidRDefault="0038735B" w:rsidP="00A24793"/>
    <w:p w14:paraId="1283139E" w14:textId="77777777" w:rsidR="0038735B" w:rsidRDefault="0038735B">
      <w:r>
        <w:br w:type="page"/>
      </w:r>
    </w:p>
    <w:p w14:paraId="02960E65" w14:textId="77777777" w:rsidR="00C23B83" w:rsidRDefault="00C23B83" w:rsidP="00A24793"/>
    <w:tbl>
      <w:tblPr>
        <w:tblW w:w="10773" w:type="dxa"/>
        <w:shd w:val="clear" w:color="auto" w:fill="EDF0F4" w:themeFill="accent3"/>
        <w:tblLayout w:type="fixed"/>
        <w:tblLook w:val="0600" w:firstRow="0" w:lastRow="0" w:firstColumn="0" w:lastColumn="0" w:noHBand="1" w:noVBand="1"/>
      </w:tblPr>
      <w:tblGrid>
        <w:gridCol w:w="426"/>
        <w:gridCol w:w="9922"/>
        <w:gridCol w:w="425"/>
      </w:tblGrid>
      <w:tr w:rsidR="00C23B83" w:rsidRPr="003A798E" w14:paraId="2A3C12AF" w14:textId="77777777" w:rsidTr="005706A2">
        <w:trPr>
          <w:trHeight w:val="13519"/>
        </w:trPr>
        <w:tc>
          <w:tcPr>
            <w:tcW w:w="426" w:type="dxa"/>
            <w:tcBorders>
              <w:left w:val="single" w:sz="4" w:space="0" w:color="EDF0F4" w:themeColor="accent3"/>
            </w:tcBorders>
            <w:shd w:val="clear" w:color="auto" w:fill="EDF0F4" w:themeFill="accent3"/>
          </w:tcPr>
          <w:p w14:paraId="51BB94E6" w14:textId="77777777" w:rsidR="00C23B83" w:rsidRPr="003A798E" w:rsidRDefault="00C23B83" w:rsidP="000F7AC9"/>
        </w:tc>
        <w:tc>
          <w:tcPr>
            <w:tcW w:w="9922" w:type="dxa"/>
            <w:shd w:val="clear" w:color="auto" w:fill="EDF0F4" w:themeFill="accent3"/>
          </w:tcPr>
          <w:p w14:paraId="3DC4CACA" w14:textId="77777777" w:rsidR="00C23B83" w:rsidRDefault="00C23B83" w:rsidP="000F7AC9">
            <w:pPr>
              <w:pStyle w:val="Heading5"/>
              <w:rPr>
                <w:noProof/>
              </w:rPr>
            </w:pPr>
          </w:p>
          <w:p w14:paraId="4FAF0420" w14:textId="36DFAB8B" w:rsidR="00C23B83" w:rsidRPr="003A798E" w:rsidRDefault="00C23B83" w:rsidP="000F7AC9">
            <w:pPr>
              <w:pStyle w:val="Heading5"/>
            </w:pPr>
            <w:r>
              <w:rPr>
                <w:noProof/>
              </w:rPr>
              <w:drawing>
                <wp:inline distT="0" distB="0" distL="0" distR="0" wp14:anchorId="6DB390B2" wp14:editId="1CC2FE11">
                  <wp:extent cx="6164580" cy="463800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8333" t="16593" r="32889" b="4790"/>
                          <a:stretch/>
                        </pic:blipFill>
                        <pic:spPr bwMode="auto">
                          <a:xfrm>
                            <a:off x="0" y="0"/>
                            <a:ext cx="6174623" cy="4645558"/>
                          </a:xfrm>
                          <a:prstGeom prst="rect">
                            <a:avLst/>
                          </a:prstGeom>
                          <a:ln>
                            <a:noFill/>
                          </a:ln>
                          <a:extLst>
                            <a:ext uri="{53640926-AAD7-44D8-BBD7-CCE9431645EC}">
                              <a14:shadowObscured xmlns:a14="http://schemas.microsoft.com/office/drawing/2010/main"/>
                            </a:ext>
                          </a:extLst>
                        </pic:spPr>
                      </pic:pic>
                    </a:graphicData>
                  </a:graphic>
                </wp:inline>
              </w:drawing>
            </w:r>
          </w:p>
          <w:p w14:paraId="083E1CC4" w14:textId="77777777" w:rsidR="00C23B83" w:rsidRDefault="00C23B83" w:rsidP="00C23B83">
            <w:pPr>
              <w:pStyle w:val="Text"/>
            </w:pPr>
          </w:p>
          <w:p w14:paraId="51E23636" w14:textId="0F064D73" w:rsidR="00C23B83" w:rsidRDefault="00C23B83" w:rsidP="00C23B83">
            <w:r>
              <w:t>The following data frame is obtained after cleaning the data.</w:t>
            </w:r>
          </w:p>
          <w:p w14:paraId="4B27FF39" w14:textId="77777777" w:rsidR="00C23B83" w:rsidRPr="00C23B83" w:rsidRDefault="00C23B83" w:rsidP="00C23B83">
            <w:pPr>
              <w:rPr>
                <w:u w:val="single"/>
              </w:rPr>
            </w:pPr>
          </w:p>
          <w:p w14:paraId="6E46997E" w14:textId="1AAA6B67" w:rsidR="00C23B83" w:rsidRPr="00C23B83" w:rsidRDefault="00C23B83" w:rsidP="00C23B83">
            <w:pPr>
              <w:pStyle w:val="Text"/>
              <w:rPr>
                <w:u w:val="single"/>
              </w:rPr>
            </w:pPr>
            <w:r w:rsidRPr="00C23B83">
              <w:rPr>
                <w:u w:val="single"/>
              </w:rPr>
              <w:t>Molecular descriptors:</w:t>
            </w:r>
          </w:p>
          <w:p w14:paraId="16E721BE" w14:textId="77777777" w:rsidR="00C23B83" w:rsidRPr="00C23B83" w:rsidRDefault="00C23B83" w:rsidP="00C23B83">
            <w:pPr>
              <w:pStyle w:val="Text"/>
            </w:pPr>
          </w:p>
          <w:p w14:paraId="257B7BD9" w14:textId="2BE077B0" w:rsidR="00C23B83" w:rsidRDefault="00C23B83" w:rsidP="00C23B83">
            <w:pPr>
              <w:ind w:firstLine="720"/>
            </w:pPr>
            <w:r>
              <w:t>The molecule as a real object contains all the chemical information, by theoretical pathways the information</w:t>
            </w:r>
            <w:r w:rsidR="00A13618">
              <w:t xml:space="preserve"> encoded</w:t>
            </w:r>
            <w:r>
              <w:t xml:space="preserve"> in the molecular structure</w:t>
            </w:r>
            <w:r w:rsidR="00A13618">
              <w:t xml:space="preserve"> into one or more numbers is molecular descriptors, used to establish relationship between structures and properties, biological activities and other experimental properties.</w:t>
            </w:r>
          </w:p>
          <w:p w14:paraId="5D5C723A" w14:textId="3E970C5D" w:rsidR="00A13618" w:rsidRDefault="00A13618" w:rsidP="00C23B83">
            <w:pPr>
              <w:ind w:firstLine="720"/>
            </w:pPr>
          </w:p>
          <w:p w14:paraId="43C217D6" w14:textId="5AA690BE" w:rsidR="00A13618" w:rsidRDefault="00A13618" w:rsidP="00A13618">
            <w:pPr>
              <w:pStyle w:val="Text"/>
              <w:rPr>
                <w:u w:val="single"/>
              </w:rPr>
            </w:pPr>
            <w:r w:rsidRPr="00A13618">
              <w:rPr>
                <w:u w:val="single"/>
              </w:rPr>
              <w:t>Molecular fingerprints:</w:t>
            </w:r>
          </w:p>
          <w:p w14:paraId="430BBD89" w14:textId="6AEA9A19" w:rsidR="00A13618" w:rsidRDefault="00A13618" w:rsidP="00A13618">
            <w:pPr>
              <w:pStyle w:val="Text"/>
              <w:rPr>
                <w:u w:val="single"/>
              </w:rPr>
            </w:pPr>
          </w:p>
          <w:p w14:paraId="4526AF7C" w14:textId="54891548" w:rsidR="00A13618" w:rsidRPr="00A13618" w:rsidRDefault="00A13618" w:rsidP="00A13618">
            <w:pPr>
              <w:ind w:firstLine="720"/>
            </w:pPr>
            <w:r>
              <w:t>Fingerprint representations of molecular structure and properties are a particularly complex forms of descriptors, encoded as binary bits “patterns” characteristic of a given molecule.</w:t>
            </w:r>
          </w:p>
          <w:p w14:paraId="11006078" w14:textId="568189F9" w:rsidR="00A13618" w:rsidRDefault="00A13618" w:rsidP="00C23B83">
            <w:pPr>
              <w:ind w:firstLine="720"/>
            </w:pPr>
          </w:p>
          <w:p w14:paraId="42970001" w14:textId="77777777" w:rsidR="00A13618" w:rsidRPr="00C23B83" w:rsidRDefault="00A13618" w:rsidP="00A13618"/>
          <w:p w14:paraId="0D4AFE17" w14:textId="77777777" w:rsidR="00C23B83" w:rsidRPr="00C23B83" w:rsidRDefault="00C23B83" w:rsidP="00C23B83"/>
          <w:p w14:paraId="11026C0F" w14:textId="77777777" w:rsidR="00C23B83" w:rsidRDefault="00C23B83" w:rsidP="00C23B83">
            <w:pPr>
              <w:rPr>
                <w:i/>
                <w:color w:val="000000" w:themeColor="text1"/>
                <w:sz w:val="28"/>
              </w:rPr>
            </w:pPr>
          </w:p>
          <w:p w14:paraId="18C05421" w14:textId="24F83BAA" w:rsidR="00C23B83" w:rsidRPr="003A798E" w:rsidRDefault="00C23B83" w:rsidP="00C23B83">
            <w:pPr>
              <w:tabs>
                <w:tab w:val="left" w:pos="936"/>
              </w:tabs>
            </w:pPr>
            <w:r>
              <w:tab/>
            </w:r>
          </w:p>
        </w:tc>
        <w:tc>
          <w:tcPr>
            <w:tcW w:w="425" w:type="dxa"/>
            <w:shd w:val="clear" w:color="auto" w:fill="EDF0F4" w:themeFill="accent3"/>
          </w:tcPr>
          <w:p w14:paraId="25683814" w14:textId="77777777" w:rsidR="00C23B83" w:rsidRPr="003A798E" w:rsidRDefault="00C23B83" w:rsidP="000F7AC9"/>
        </w:tc>
      </w:tr>
      <w:tr w:rsidR="005706A2" w:rsidRPr="003A798E" w14:paraId="66A55F9A" w14:textId="77777777" w:rsidTr="005706A2">
        <w:trPr>
          <w:trHeight w:val="13519"/>
        </w:trPr>
        <w:tc>
          <w:tcPr>
            <w:tcW w:w="426" w:type="dxa"/>
            <w:tcBorders>
              <w:left w:val="single" w:sz="4" w:space="0" w:color="EDF0F4" w:themeColor="accent3"/>
            </w:tcBorders>
            <w:shd w:val="clear" w:color="auto" w:fill="EDF0F4" w:themeFill="accent3"/>
          </w:tcPr>
          <w:p w14:paraId="73F986B0" w14:textId="77777777" w:rsidR="005706A2" w:rsidRPr="003A798E" w:rsidRDefault="005706A2" w:rsidP="000F7AC9"/>
        </w:tc>
        <w:tc>
          <w:tcPr>
            <w:tcW w:w="9922" w:type="dxa"/>
            <w:shd w:val="clear" w:color="auto" w:fill="EDF0F4" w:themeFill="accent3"/>
          </w:tcPr>
          <w:p w14:paraId="6C4CBFAC" w14:textId="77777777" w:rsidR="005706A2" w:rsidRDefault="005706A2" w:rsidP="005706A2">
            <w:pPr>
              <w:rPr>
                <w:noProof/>
              </w:rPr>
            </w:pPr>
          </w:p>
          <w:p w14:paraId="687F1DCB" w14:textId="77777777" w:rsidR="005706A2" w:rsidRDefault="005706A2" w:rsidP="005706A2">
            <w:pPr>
              <w:rPr>
                <w:noProof/>
              </w:rPr>
            </w:pPr>
          </w:p>
          <w:p w14:paraId="1F7A6F38" w14:textId="41EAD3FB" w:rsidR="005706A2" w:rsidRDefault="005706A2" w:rsidP="005706A2">
            <w:pPr>
              <w:jc w:val="center"/>
              <w:rPr>
                <w:noProof/>
              </w:rPr>
            </w:pPr>
            <w:r>
              <w:rPr>
                <w:noProof/>
              </w:rPr>
              <w:drawing>
                <wp:inline distT="0" distB="0" distL="0" distR="0" wp14:anchorId="4A803A5F" wp14:editId="6299D0C4">
                  <wp:extent cx="3081867" cy="2867606"/>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56323" t="44444" r="17983" b="13056"/>
                          <a:stretch/>
                        </pic:blipFill>
                        <pic:spPr bwMode="auto">
                          <a:xfrm>
                            <a:off x="0" y="0"/>
                            <a:ext cx="3097494" cy="2882147"/>
                          </a:xfrm>
                          <a:prstGeom prst="rect">
                            <a:avLst/>
                          </a:prstGeom>
                          <a:ln>
                            <a:noFill/>
                          </a:ln>
                          <a:extLst>
                            <a:ext uri="{53640926-AAD7-44D8-BBD7-CCE9431645EC}">
                              <a14:shadowObscured xmlns:a14="http://schemas.microsoft.com/office/drawing/2010/main"/>
                            </a:ext>
                          </a:extLst>
                        </pic:spPr>
                      </pic:pic>
                    </a:graphicData>
                  </a:graphic>
                </wp:inline>
              </w:drawing>
            </w:r>
          </w:p>
          <w:p w14:paraId="68D329C9" w14:textId="0A285088" w:rsidR="005706A2" w:rsidRDefault="005706A2" w:rsidP="005706A2">
            <w:pPr>
              <w:rPr>
                <w:noProof/>
              </w:rPr>
            </w:pPr>
          </w:p>
          <w:p w14:paraId="47A630DF" w14:textId="37B6C5E6" w:rsidR="005706A2" w:rsidRDefault="005706A2" w:rsidP="005706A2">
            <w:pPr>
              <w:rPr>
                <w:noProof/>
              </w:rPr>
            </w:pPr>
            <w:r>
              <w:rPr>
                <w:noProof/>
              </w:rPr>
              <w:t>The graph shows the frequency distribution of the two bioactivity classes of our data.</w:t>
            </w:r>
          </w:p>
          <w:p w14:paraId="79D2DDD2" w14:textId="77777777" w:rsidR="005706A2" w:rsidRDefault="005706A2" w:rsidP="005706A2">
            <w:pPr>
              <w:rPr>
                <w:noProof/>
              </w:rPr>
            </w:pPr>
          </w:p>
          <w:p w14:paraId="1F5C3C42" w14:textId="101C0F0F" w:rsidR="005706A2" w:rsidRDefault="005706A2" w:rsidP="005706A2">
            <w:pPr>
              <w:rPr>
                <w:noProof/>
              </w:rPr>
            </w:pPr>
            <w:r>
              <w:rPr>
                <w:noProof/>
              </w:rPr>
              <w:t>In the program we calculted Mordred descriptors and PaDEL fingerprints for the molecules.</w:t>
            </w:r>
          </w:p>
          <w:p w14:paraId="1CB4E057" w14:textId="620F39DA" w:rsidR="005706A2" w:rsidRDefault="005706A2" w:rsidP="005706A2">
            <w:pPr>
              <w:rPr>
                <w:noProof/>
              </w:rPr>
            </w:pPr>
          </w:p>
          <w:p w14:paraId="7D2B4EA3" w14:textId="10ECB6BE" w:rsidR="005706A2" w:rsidRDefault="005706A2" w:rsidP="005706A2">
            <w:pPr>
              <w:rPr>
                <w:noProof/>
              </w:rPr>
            </w:pPr>
            <w:r>
              <w:rPr>
                <w:noProof/>
              </w:rPr>
              <w:t>In both the processes the smiles of the molecules are used to generate the data further.</w:t>
            </w:r>
          </w:p>
          <w:p w14:paraId="642B4B79" w14:textId="6BFB407D" w:rsidR="005706A2" w:rsidRDefault="005706A2" w:rsidP="005706A2">
            <w:pPr>
              <w:rPr>
                <w:noProof/>
              </w:rPr>
            </w:pPr>
          </w:p>
          <w:p w14:paraId="6F49AC63" w14:textId="77777777" w:rsidR="00A701B1" w:rsidRDefault="005706A2" w:rsidP="005706A2">
            <w:pPr>
              <w:rPr>
                <w:noProof/>
              </w:rPr>
            </w:pPr>
            <w:r>
              <w:rPr>
                <w:noProof/>
              </w:rPr>
              <w:t>As mordred gives us about 1500 molecular descriptor of the compound we used</w:t>
            </w:r>
            <w:r w:rsidR="00A701B1">
              <w:rPr>
                <w:noProof/>
              </w:rPr>
              <w:t xml:space="preserve">         </w:t>
            </w:r>
          </w:p>
          <w:p w14:paraId="20E5EBF4" w14:textId="79F41136" w:rsidR="005706A2" w:rsidRDefault="005706A2" w:rsidP="005706A2">
            <w:pPr>
              <w:rPr>
                <w:noProof/>
              </w:rPr>
            </w:pPr>
            <w:r>
              <w:rPr>
                <w:noProof/>
              </w:rPr>
              <w:t>Mann-Whitn</w:t>
            </w:r>
            <w:r w:rsidR="00A701B1">
              <w:rPr>
                <w:noProof/>
              </w:rPr>
              <w:t>ey U test which test the equality of means in two independent samples.</w:t>
            </w:r>
          </w:p>
          <w:p w14:paraId="423D3F73" w14:textId="77777777" w:rsidR="00A701B1" w:rsidRDefault="00A701B1" w:rsidP="005706A2">
            <w:pPr>
              <w:rPr>
                <w:noProof/>
              </w:rPr>
            </w:pPr>
          </w:p>
          <w:p w14:paraId="23453E01" w14:textId="7821BA8A" w:rsidR="00A701B1" w:rsidRDefault="00A701B1" w:rsidP="005706A2">
            <w:pPr>
              <w:rPr>
                <w:noProof/>
              </w:rPr>
            </w:pPr>
            <w:r>
              <w:rPr>
                <w:noProof/>
              </w:rPr>
              <w:t>The test is used here to see difference between the two bioactivity classes, this will test the statistical significance of difference.</w:t>
            </w:r>
          </w:p>
          <w:p w14:paraId="40FE2E94" w14:textId="1CD61A0A" w:rsidR="00A701B1" w:rsidRDefault="00A701B1" w:rsidP="005706A2">
            <w:pPr>
              <w:rPr>
                <w:noProof/>
              </w:rPr>
            </w:pPr>
            <w:r>
              <w:rPr>
                <w:noProof/>
              </w:rPr>
              <w:t xml:space="preserve">The code for that is taken and modified from: </w:t>
            </w:r>
            <w:hyperlink r:id="rId14" w:history="1">
              <w:r w:rsidRPr="00B60C00">
                <w:rPr>
                  <w:rStyle w:val="Hyperlink"/>
                  <w:noProof/>
                </w:rPr>
                <w:t>https://machinelearningmastery.com/nonparametric-statistical-significance-tests-in-python/</w:t>
              </w:r>
            </w:hyperlink>
            <w:r>
              <w:rPr>
                <w:noProof/>
              </w:rPr>
              <w:t xml:space="preserve"> </w:t>
            </w:r>
          </w:p>
          <w:p w14:paraId="5CB1B24B" w14:textId="2811DE16" w:rsidR="00A701B1" w:rsidRDefault="00A701B1" w:rsidP="005706A2">
            <w:pPr>
              <w:rPr>
                <w:noProof/>
              </w:rPr>
            </w:pPr>
          </w:p>
          <w:p w14:paraId="5081A89D" w14:textId="376F1886" w:rsidR="00A701B1" w:rsidRDefault="00A701B1" w:rsidP="005706A2">
            <w:pPr>
              <w:rPr>
                <w:noProof/>
              </w:rPr>
            </w:pPr>
            <w:r>
              <w:rPr>
                <w:noProof/>
              </w:rPr>
              <w:t>By the test where the distribution was same it fails to reject the descriptor and where the distribution is different it rejected it giving us Descriptors of some significance to the prediction.</w:t>
            </w:r>
          </w:p>
          <w:p w14:paraId="3C0CA5C5" w14:textId="4C404F48" w:rsidR="00A701B1" w:rsidRDefault="00A701B1" w:rsidP="005706A2">
            <w:pPr>
              <w:rPr>
                <w:noProof/>
              </w:rPr>
            </w:pPr>
          </w:p>
          <w:p w14:paraId="3856BB5B" w14:textId="32910AF4" w:rsidR="0027342C" w:rsidRDefault="00A701B1" w:rsidP="0027342C">
            <w:pPr>
              <w:rPr>
                <w:noProof/>
              </w:rPr>
            </w:pPr>
            <w:r>
              <w:rPr>
                <w:noProof/>
              </w:rPr>
              <w:t>Similarly PaDEL fingerprints were calculated</w:t>
            </w:r>
            <w:r w:rsidR="0027342C">
              <w:rPr>
                <w:noProof/>
              </w:rPr>
              <w:t>, we download the PaDEL-Descriptor software from:</w:t>
            </w:r>
            <w:r w:rsidR="0027342C">
              <w:t xml:space="preserve"> </w:t>
            </w:r>
            <w:hyperlink r:id="rId15" w:history="1">
              <w:r w:rsidR="0027342C" w:rsidRPr="00B60C00">
                <w:rPr>
                  <w:rStyle w:val="Hyperlink"/>
                  <w:noProof/>
                </w:rPr>
                <w:t>https://github.com/dataprofessor/bioinformatics/raw/master/padel.zip</w:t>
              </w:r>
            </w:hyperlink>
            <w:r w:rsidR="0027342C">
              <w:rPr>
                <w:noProof/>
              </w:rPr>
              <w:t xml:space="preserve">  </w:t>
            </w:r>
          </w:p>
          <w:p w14:paraId="5A2E5964" w14:textId="5BC867DD" w:rsidR="00A701B1" w:rsidRDefault="0027342C" w:rsidP="0027342C">
            <w:pPr>
              <w:rPr>
                <w:noProof/>
              </w:rPr>
            </w:pPr>
            <w:r>
              <w:rPr>
                <w:noProof/>
              </w:rPr>
              <w:t xml:space="preserve">            </w:t>
            </w:r>
            <w:hyperlink r:id="rId16" w:history="1">
              <w:r w:rsidRPr="00B60C00">
                <w:rPr>
                  <w:rStyle w:val="Hyperlink"/>
                  <w:noProof/>
                </w:rPr>
                <w:t>https://github.com/dataprofessor/bioinformatics/raw/master/padel.sh</w:t>
              </w:r>
            </w:hyperlink>
            <w:r>
              <w:rPr>
                <w:noProof/>
              </w:rPr>
              <w:t xml:space="preserve"> </w:t>
            </w:r>
          </w:p>
          <w:p w14:paraId="324562FA" w14:textId="2AF2D48F" w:rsidR="0027342C" w:rsidRDefault="0027342C" w:rsidP="0027342C">
            <w:pPr>
              <w:rPr>
                <w:noProof/>
              </w:rPr>
            </w:pPr>
          </w:p>
          <w:p w14:paraId="660933E7" w14:textId="248B3971" w:rsidR="0027342C" w:rsidRDefault="0027342C" w:rsidP="0027342C">
            <w:pPr>
              <w:rPr>
                <w:noProof/>
              </w:rPr>
            </w:pPr>
            <w:r>
              <w:rPr>
                <w:noProof/>
              </w:rPr>
              <w:t>Then it took our data and calculated PaDEL fingerprints.</w:t>
            </w:r>
          </w:p>
          <w:p w14:paraId="0C27598E" w14:textId="5CA34439" w:rsidR="0027342C" w:rsidRDefault="0027342C" w:rsidP="0027342C">
            <w:pPr>
              <w:rPr>
                <w:noProof/>
              </w:rPr>
            </w:pPr>
          </w:p>
          <w:p w14:paraId="1869A542" w14:textId="5216441B" w:rsidR="005706A2" w:rsidRPr="005706A2" w:rsidRDefault="0027342C" w:rsidP="0027342C">
            <w:pPr>
              <w:rPr>
                <w:noProof/>
                <w:color w:val="123869" w:themeColor="accent1"/>
                <w:sz w:val="76"/>
              </w:rPr>
            </w:pPr>
            <w:r>
              <w:rPr>
                <w:noProof/>
              </w:rPr>
              <w:t>And finally each data is concatinated with pIC50 values.</w:t>
            </w:r>
          </w:p>
          <w:p w14:paraId="27F58336" w14:textId="77777777" w:rsidR="005706A2" w:rsidRPr="003A798E" w:rsidRDefault="005706A2" w:rsidP="005706A2">
            <w:pPr>
              <w:pStyle w:val="Heading5"/>
              <w:rPr>
                <w:noProof/>
              </w:rPr>
            </w:pPr>
            <w:r>
              <w:rPr>
                <w:noProof/>
              </w:rPr>
              <w:tab/>
            </w:r>
          </w:p>
        </w:tc>
        <w:tc>
          <w:tcPr>
            <w:tcW w:w="425" w:type="dxa"/>
            <w:shd w:val="clear" w:color="auto" w:fill="EDF0F4" w:themeFill="accent3"/>
          </w:tcPr>
          <w:p w14:paraId="10B764DE" w14:textId="77777777" w:rsidR="005706A2" w:rsidRPr="003A798E" w:rsidRDefault="005706A2" w:rsidP="000F7AC9"/>
        </w:tc>
      </w:tr>
    </w:tbl>
    <w:p w14:paraId="573DA941" w14:textId="77777777" w:rsidR="00C23B83" w:rsidRDefault="00C23B83">
      <w:r>
        <w:br w:type="page"/>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27342C" w:rsidRPr="003A798E" w14:paraId="004E3C72" w14:textId="77777777" w:rsidTr="000F7AC9">
        <w:trPr>
          <w:trHeight w:val="441"/>
        </w:trPr>
        <w:tc>
          <w:tcPr>
            <w:tcW w:w="421" w:type="dxa"/>
            <w:shd w:val="clear" w:color="auto" w:fill="EDF0F4" w:themeFill="accent3"/>
          </w:tcPr>
          <w:p w14:paraId="3B3FA1D1" w14:textId="77777777" w:rsidR="0027342C" w:rsidRPr="003A798E" w:rsidRDefault="0027342C" w:rsidP="000F7AC9"/>
        </w:tc>
        <w:tc>
          <w:tcPr>
            <w:tcW w:w="4912" w:type="dxa"/>
            <w:shd w:val="clear" w:color="auto" w:fill="EDF0F4" w:themeFill="accent3"/>
          </w:tcPr>
          <w:p w14:paraId="132F98E2" w14:textId="77777777" w:rsidR="0027342C" w:rsidRPr="003A798E" w:rsidRDefault="0027342C" w:rsidP="000F7AC9"/>
        </w:tc>
        <w:tc>
          <w:tcPr>
            <w:tcW w:w="4912" w:type="dxa"/>
            <w:shd w:val="clear" w:color="auto" w:fill="EDF0F4" w:themeFill="accent3"/>
          </w:tcPr>
          <w:p w14:paraId="2408D44B" w14:textId="77777777" w:rsidR="0027342C" w:rsidRPr="003A798E" w:rsidRDefault="0027342C" w:rsidP="000F7AC9"/>
        </w:tc>
        <w:tc>
          <w:tcPr>
            <w:tcW w:w="421" w:type="dxa"/>
            <w:shd w:val="clear" w:color="auto" w:fill="EDF0F4" w:themeFill="accent3"/>
          </w:tcPr>
          <w:p w14:paraId="01C511F3" w14:textId="77777777" w:rsidR="0027342C" w:rsidRPr="003A798E" w:rsidRDefault="0027342C" w:rsidP="000F7AC9"/>
        </w:tc>
      </w:tr>
      <w:tr w:rsidR="0027342C" w:rsidRPr="003A798E" w14:paraId="5DD7394D" w14:textId="77777777" w:rsidTr="000F7AC9">
        <w:trPr>
          <w:trHeight w:val="4599"/>
        </w:trPr>
        <w:tc>
          <w:tcPr>
            <w:tcW w:w="421" w:type="dxa"/>
            <w:shd w:val="clear" w:color="auto" w:fill="EDF0F4" w:themeFill="accent3"/>
          </w:tcPr>
          <w:p w14:paraId="5471987D" w14:textId="77777777" w:rsidR="0027342C" w:rsidRPr="003A798E" w:rsidRDefault="0027342C" w:rsidP="000F7AC9"/>
        </w:tc>
        <w:tc>
          <w:tcPr>
            <w:tcW w:w="9824" w:type="dxa"/>
            <w:gridSpan w:val="2"/>
            <w:shd w:val="clear" w:color="auto" w:fill="EDF0F4" w:themeFill="accent3"/>
          </w:tcPr>
          <w:p w14:paraId="3EC27A9F" w14:textId="18A94A61" w:rsidR="00C90726" w:rsidRDefault="00C90726" w:rsidP="000F7AC9">
            <w:pPr>
              <w:rPr>
                <w:noProof/>
              </w:rPr>
            </w:pPr>
          </w:p>
          <w:p w14:paraId="31972EAD" w14:textId="51E677DA" w:rsidR="00C90726" w:rsidRDefault="00C90726" w:rsidP="000F7AC9">
            <w:pPr>
              <w:rPr>
                <w:noProof/>
              </w:rPr>
            </w:pPr>
            <w:r>
              <w:rPr>
                <w:noProof/>
              </w:rPr>
              <w:t>The Mordred data:</w:t>
            </w:r>
          </w:p>
          <w:p w14:paraId="45198F36" w14:textId="25C09CA7" w:rsidR="00C90726" w:rsidRDefault="00C90726" w:rsidP="000F7AC9">
            <w:r>
              <w:rPr>
                <w:noProof/>
              </w:rPr>
              <w:drawing>
                <wp:inline distT="0" distB="0" distL="0" distR="0" wp14:anchorId="4FFADCF0" wp14:editId="78033476">
                  <wp:extent cx="6174613" cy="166793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7329" t="28471" r="1451" b="29779"/>
                          <a:stretch/>
                        </pic:blipFill>
                        <pic:spPr bwMode="auto">
                          <a:xfrm>
                            <a:off x="0" y="0"/>
                            <a:ext cx="6229357" cy="1682722"/>
                          </a:xfrm>
                          <a:prstGeom prst="rect">
                            <a:avLst/>
                          </a:prstGeom>
                          <a:ln>
                            <a:noFill/>
                          </a:ln>
                          <a:extLst>
                            <a:ext uri="{53640926-AAD7-44D8-BBD7-CCE9431645EC}">
                              <a14:shadowObscured xmlns:a14="http://schemas.microsoft.com/office/drawing/2010/main"/>
                            </a:ext>
                          </a:extLst>
                        </pic:spPr>
                      </pic:pic>
                    </a:graphicData>
                  </a:graphic>
                </wp:inline>
              </w:drawing>
            </w:r>
          </w:p>
          <w:p w14:paraId="69467C78" w14:textId="77777777" w:rsidR="00C90726" w:rsidRDefault="00C90726" w:rsidP="000F7AC9"/>
          <w:p w14:paraId="6A720CF8" w14:textId="346885FF" w:rsidR="00C90726" w:rsidRDefault="00C90726" w:rsidP="000F7AC9">
            <w:r>
              <w:t xml:space="preserve">The </w:t>
            </w:r>
            <w:proofErr w:type="spellStart"/>
            <w:r>
              <w:t>PaDEL</w:t>
            </w:r>
            <w:proofErr w:type="spellEnd"/>
            <w:r>
              <w:t xml:space="preserve"> data:</w:t>
            </w:r>
          </w:p>
          <w:p w14:paraId="205B9A18" w14:textId="77777777" w:rsidR="0027342C" w:rsidRDefault="00C90726" w:rsidP="00C90726">
            <w:r>
              <w:rPr>
                <w:noProof/>
              </w:rPr>
              <w:drawing>
                <wp:inline distT="0" distB="0" distL="0" distR="0" wp14:anchorId="7D919B6C" wp14:editId="71C9C6A9">
                  <wp:extent cx="6174105" cy="155948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6786" t="44397" r="1310" b="14335"/>
                          <a:stretch/>
                        </pic:blipFill>
                        <pic:spPr bwMode="auto">
                          <a:xfrm>
                            <a:off x="0" y="0"/>
                            <a:ext cx="6210549" cy="1568691"/>
                          </a:xfrm>
                          <a:prstGeom prst="rect">
                            <a:avLst/>
                          </a:prstGeom>
                          <a:ln>
                            <a:noFill/>
                          </a:ln>
                          <a:extLst>
                            <a:ext uri="{53640926-AAD7-44D8-BBD7-CCE9431645EC}">
                              <a14:shadowObscured xmlns:a14="http://schemas.microsoft.com/office/drawing/2010/main"/>
                            </a:ext>
                          </a:extLst>
                        </pic:spPr>
                      </pic:pic>
                    </a:graphicData>
                  </a:graphic>
                </wp:inline>
              </w:drawing>
            </w:r>
          </w:p>
          <w:p w14:paraId="4AC04C02" w14:textId="77777777" w:rsidR="00C90726" w:rsidRDefault="00C90726" w:rsidP="00C90726"/>
          <w:p w14:paraId="5C23F708" w14:textId="77777777" w:rsidR="00C90726" w:rsidRDefault="00C90726" w:rsidP="00C90726">
            <w:r>
              <w:t>After the generation of datasets both sets are processed and split into 80:20 ration that is 80% data for training and 20% data for test.</w:t>
            </w:r>
          </w:p>
          <w:p w14:paraId="6C0CE0C4" w14:textId="77777777" w:rsidR="00C90726" w:rsidRDefault="00C90726" w:rsidP="00C90726"/>
          <w:p w14:paraId="0CC9B7E0" w14:textId="77777777" w:rsidR="00C90726" w:rsidRDefault="00C90726" w:rsidP="00C90726">
            <w:r>
              <w:t xml:space="preserve">This is done using </w:t>
            </w:r>
            <w:proofErr w:type="spellStart"/>
            <w:r>
              <w:t>train_test_split</w:t>
            </w:r>
            <w:proofErr w:type="spellEnd"/>
            <w:r>
              <w:t xml:space="preserve"> from </w:t>
            </w:r>
            <w:proofErr w:type="spellStart"/>
            <w:r>
              <w:t>sklearn</w:t>
            </w:r>
            <w:proofErr w:type="spellEnd"/>
            <w:r>
              <w:t xml:space="preserve"> library.</w:t>
            </w:r>
          </w:p>
          <w:p w14:paraId="5836C3E0" w14:textId="77777777" w:rsidR="00C90726" w:rsidRDefault="00C90726" w:rsidP="00C90726"/>
          <w:p w14:paraId="205DDEF3" w14:textId="77777777" w:rsidR="00C90726" w:rsidRDefault="00C90726" w:rsidP="00C90726">
            <w:r>
              <w:t>Then the models are trained using the train data and are tested for their r</w:t>
            </w:r>
            <w:r>
              <w:rPr>
                <w:vertAlign w:val="superscript"/>
              </w:rPr>
              <w:t>2</w:t>
            </w:r>
            <w:r>
              <w:t xml:space="preserve"> values.</w:t>
            </w:r>
          </w:p>
          <w:p w14:paraId="21EDD200" w14:textId="77777777" w:rsidR="00C90726" w:rsidRDefault="00C90726" w:rsidP="00C90726"/>
          <w:p w14:paraId="1B8036C8" w14:textId="5D5A15B4" w:rsidR="00C90726" w:rsidRDefault="00C90726" w:rsidP="00C90726">
            <w:r>
              <w:t>r</w:t>
            </w:r>
            <w:r>
              <w:rPr>
                <w:vertAlign w:val="superscript"/>
              </w:rPr>
              <w:t xml:space="preserve">2 </w:t>
            </w:r>
            <w:r>
              <w:t xml:space="preserve">value – </w:t>
            </w:r>
          </w:p>
          <w:p w14:paraId="6C2089B1" w14:textId="77777777" w:rsidR="00C90726" w:rsidRDefault="00C90726" w:rsidP="00C90726">
            <w:pPr>
              <w:tabs>
                <w:tab w:val="left" w:pos="1280"/>
              </w:tabs>
            </w:pPr>
            <w:r>
              <w:tab/>
              <w:t>The values range from 0 to 1 commonly stated as percentages from 0% to 100%</w:t>
            </w:r>
            <w:r w:rsidR="009B7038">
              <w:t>,</w:t>
            </w:r>
          </w:p>
          <w:p w14:paraId="0C6ED4F0" w14:textId="77777777" w:rsidR="009B7038" w:rsidRDefault="009B7038" w:rsidP="00C90726">
            <w:pPr>
              <w:tabs>
                <w:tab w:val="left" w:pos="1280"/>
              </w:tabs>
            </w:pPr>
            <w:r>
              <w:t>It’s the statistical measure of how close the data are to the fitted regression lines. Also known as coefficient of determination.</w:t>
            </w:r>
          </w:p>
          <w:p w14:paraId="74D8159A" w14:textId="77777777" w:rsidR="009B7038" w:rsidRDefault="009B7038" w:rsidP="00C90726">
            <w:pPr>
              <w:tabs>
                <w:tab w:val="left" w:pos="1280"/>
              </w:tabs>
            </w:pPr>
          </w:p>
          <w:p w14:paraId="047E12B7" w14:textId="77777777" w:rsidR="009B7038" w:rsidRDefault="009B7038" w:rsidP="009B7038">
            <w:pPr>
              <w:pStyle w:val="ListParagraph"/>
              <w:numPr>
                <w:ilvl w:val="0"/>
                <w:numId w:val="1"/>
              </w:numPr>
              <w:tabs>
                <w:tab w:val="left" w:pos="1280"/>
              </w:tabs>
            </w:pPr>
            <w:r>
              <w:t>0% indicates that the model explains none of the variability of the response data around its mean.</w:t>
            </w:r>
          </w:p>
          <w:p w14:paraId="6D748237" w14:textId="77777777" w:rsidR="009B7038" w:rsidRDefault="009B7038" w:rsidP="009B7038">
            <w:pPr>
              <w:pStyle w:val="ListParagraph"/>
              <w:numPr>
                <w:ilvl w:val="0"/>
                <w:numId w:val="1"/>
              </w:numPr>
              <w:tabs>
                <w:tab w:val="left" w:pos="1280"/>
              </w:tabs>
            </w:pPr>
            <w:r>
              <w:t>100% indicates that the model explains all the variability of the response data around its mean.</w:t>
            </w:r>
          </w:p>
          <w:p w14:paraId="5B4BA939" w14:textId="77777777" w:rsidR="009B7038" w:rsidRDefault="009B7038" w:rsidP="009B7038">
            <w:pPr>
              <w:tabs>
                <w:tab w:val="left" w:pos="1280"/>
              </w:tabs>
            </w:pPr>
          </w:p>
          <w:p w14:paraId="5F223401" w14:textId="77777777" w:rsidR="009B7038" w:rsidRDefault="009B7038" w:rsidP="009B7038">
            <w:pPr>
              <w:tabs>
                <w:tab w:val="left" w:pos="1280"/>
              </w:tabs>
            </w:pPr>
            <w:r>
              <w:t>In our program we computed r</w:t>
            </w:r>
            <w:r>
              <w:rPr>
                <w:vertAlign w:val="superscript"/>
              </w:rPr>
              <w:t>2</w:t>
            </w:r>
            <w:r>
              <w:t xml:space="preserve"> between predicted and actual values of bioactivity to get the performance of model, more techniques like mean square error, mean absolute error, variance score is also computed.</w:t>
            </w:r>
          </w:p>
          <w:p w14:paraId="1CB8BD4C" w14:textId="77777777" w:rsidR="009B7038" w:rsidRDefault="009B7038" w:rsidP="009B7038">
            <w:pPr>
              <w:tabs>
                <w:tab w:val="left" w:pos="1280"/>
              </w:tabs>
            </w:pPr>
          </w:p>
          <w:p w14:paraId="698FB96F" w14:textId="3E31EF5E" w:rsidR="009B7038" w:rsidRPr="009B7038" w:rsidRDefault="009B7038" w:rsidP="009B7038">
            <w:pPr>
              <w:tabs>
                <w:tab w:val="left" w:pos="1280"/>
              </w:tabs>
            </w:pPr>
          </w:p>
        </w:tc>
        <w:tc>
          <w:tcPr>
            <w:tcW w:w="421" w:type="dxa"/>
            <w:shd w:val="clear" w:color="auto" w:fill="EDF0F4" w:themeFill="accent3"/>
          </w:tcPr>
          <w:p w14:paraId="2F4D2FBB" w14:textId="77777777" w:rsidR="0027342C" w:rsidRDefault="0027342C" w:rsidP="000F7AC9"/>
          <w:p w14:paraId="364B7711" w14:textId="77777777" w:rsidR="00C90726" w:rsidRPr="00C90726" w:rsidRDefault="00C90726" w:rsidP="00C90726"/>
          <w:p w14:paraId="5683AF0D" w14:textId="77777777" w:rsidR="00C90726" w:rsidRPr="00C90726" w:rsidRDefault="00C90726" w:rsidP="00C90726"/>
          <w:p w14:paraId="5A3C33A5" w14:textId="77777777" w:rsidR="00C90726" w:rsidRPr="00C90726" w:rsidRDefault="00C90726" w:rsidP="00C90726"/>
          <w:p w14:paraId="65124ADE" w14:textId="77777777" w:rsidR="00C90726" w:rsidRPr="00C90726" w:rsidRDefault="00C90726" w:rsidP="00C90726"/>
          <w:p w14:paraId="681E4CE1" w14:textId="77777777" w:rsidR="00C90726" w:rsidRPr="00C90726" w:rsidRDefault="00C90726" w:rsidP="00C90726"/>
          <w:p w14:paraId="37DAE888" w14:textId="77777777" w:rsidR="00C90726" w:rsidRPr="00C90726" w:rsidRDefault="00C90726" w:rsidP="00C90726"/>
          <w:p w14:paraId="73CB284D" w14:textId="77777777" w:rsidR="00C90726" w:rsidRPr="00C90726" w:rsidRDefault="00C90726" w:rsidP="00C90726"/>
          <w:p w14:paraId="521D4CCA" w14:textId="77777777" w:rsidR="00C90726" w:rsidRPr="00C90726" w:rsidRDefault="00C90726" w:rsidP="00C90726"/>
          <w:p w14:paraId="301158E3" w14:textId="77777777" w:rsidR="00C90726" w:rsidRPr="00C90726" w:rsidRDefault="00C90726" w:rsidP="00C90726"/>
          <w:p w14:paraId="218438B6" w14:textId="77777777" w:rsidR="00C90726" w:rsidRPr="00C90726" w:rsidRDefault="00C90726" w:rsidP="00C90726"/>
          <w:p w14:paraId="20AF8466" w14:textId="77777777" w:rsidR="00C90726" w:rsidRPr="00C90726" w:rsidRDefault="00C90726" w:rsidP="00C90726"/>
          <w:p w14:paraId="56EAB816" w14:textId="77777777" w:rsidR="00C90726" w:rsidRPr="00C90726" w:rsidRDefault="00C90726" w:rsidP="00C90726"/>
          <w:p w14:paraId="24D8CF7E" w14:textId="77777777" w:rsidR="00C90726" w:rsidRPr="00C90726" w:rsidRDefault="00C90726" w:rsidP="00C90726"/>
          <w:p w14:paraId="1A80B9F6" w14:textId="77777777" w:rsidR="00C90726" w:rsidRPr="00C90726" w:rsidRDefault="00C90726" w:rsidP="00C90726"/>
          <w:p w14:paraId="38204B07" w14:textId="77777777" w:rsidR="00C90726" w:rsidRPr="00C90726" w:rsidRDefault="00C90726" w:rsidP="00C90726"/>
          <w:p w14:paraId="5AD56B7E" w14:textId="77777777" w:rsidR="00C90726" w:rsidRPr="00C90726" w:rsidRDefault="00C90726" w:rsidP="00C90726"/>
          <w:p w14:paraId="619E6EF9" w14:textId="77777777" w:rsidR="00C90726" w:rsidRPr="00C90726" w:rsidRDefault="00C90726" w:rsidP="00C90726"/>
          <w:p w14:paraId="203891FA" w14:textId="77777777" w:rsidR="00C90726" w:rsidRPr="00C90726" w:rsidRDefault="00C90726" w:rsidP="00C90726"/>
          <w:p w14:paraId="30D2C471" w14:textId="77777777" w:rsidR="00C90726" w:rsidRPr="00C90726" w:rsidRDefault="00C90726" w:rsidP="00C90726"/>
          <w:p w14:paraId="0A6B04D3" w14:textId="77777777" w:rsidR="00C90726" w:rsidRDefault="00C90726" w:rsidP="00C90726"/>
          <w:p w14:paraId="3D45AFA6" w14:textId="77777777" w:rsidR="00C90726" w:rsidRDefault="00C90726" w:rsidP="00C90726"/>
          <w:p w14:paraId="2EC84793" w14:textId="77777777" w:rsidR="00C90726" w:rsidRDefault="00C90726" w:rsidP="00C90726"/>
          <w:p w14:paraId="49C9CD56" w14:textId="35704308" w:rsidR="00C90726" w:rsidRPr="00C90726" w:rsidRDefault="00C90726" w:rsidP="00C90726"/>
        </w:tc>
      </w:tr>
    </w:tbl>
    <w:p w14:paraId="4BD78595" w14:textId="5A282A91" w:rsidR="00C92A19" w:rsidRDefault="00C92A19" w:rsidP="00A24793"/>
    <w:p w14:paraId="0224179F" w14:textId="6003AAD9" w:rsidR="00C23B83" w:rsidRDefault="00C92A19">
      <w:pPr>
        <w:rPr>
          <w:noProof/>
        </w:rPr>
      </w:pPr>
      <w:r>
        <w:br w:type="page"/>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6C44C9" w:rsidRPr="003A798E" w14:paraId="4ED3D51B" w14:textId="77777777" w:rsidTr="000F7AC9">
        <w:trPr>
          <w:trHeight w:val="441"/>
        </w:trPr>
        <w:tc>
          <w:tcPr>
            <w:tcW w:w="421" w:type="dxa"/>
            <w:shd w:val="clear" w:color="auto" w:fill="EDF0F4" w:themeFill="accent3"/>
          </w:tcPr>
          <w:p w14:paraId="2C4E4394" w14:textId="77777777" w:rsidR="006C44C9" w:rsidRPr="003A798E" w:rsidRDefault="006C44C9" w:rsidP="000F7AC9"/>
        </w:tc>
        <w:tc>
          <w:tcPr>
            <w:tcW w:w="4912" w:type="dxa"/>
            <w:shd w:val="clear" w:color="auto" w:fill="EDF0F4" w:themeFill="accent3"/>
          </w:tcPr>
          <w:p w14:paraId="518355EA" w14:textId="77777777" w:rsidR="006C44C9" w:rsidRPr="003A798E" w:rsidRDefault="006C44C9" w:rsidP="000F7AC9"/>
        </w:tc>
        <w:tc>
          <w:tcPr>
            <w:tcW w:w="4912" w:type="dxa"/>
            <w:shd w:val="clear" w:color="auto" w:fill="EDF0F4" w:themeFill="accent3"/>
          </w:tcPr>
          <w:p w14:paraId="3683C0FC" w14:textId="77777777" w:rsidR="006C44C9" w:rsidRPr="003A798E" w:rsidRDefault="006C44C9" w:rsidP="000F7AC9"/>
        </w:tc>
        <w:tc>
          <w:tcPr>
            <w:tcW w:w="421" w:type="dxa"/>
            <w:shd w:val="clear" w:color="auto" w:fill="EDF0F4" w:themeFill="accent3"/>
          </w:tcPr>
          <w:p w14:paraId="778F4841" w14:textId="77777777" w:rsidR="006C44C9" w:rsidRPr="003A798E" w:rsidRDefault="006C44C9" w:rsidP="000F7AC9"/>
        </w:tc>
      </w:tr>
      <w:tr w:rsidR="006C44C9" w:rsidRPr="003A798E" w14:paraId="26B70CDE" w14:textId="77777777" w:rsidTr="000F7AC9">
        <w:trPr>
          <w:trHeight w:val="4599"/>
        </w:trPr>
        <w:tc>
          <w:tcPr>
            <w:tcW w:w="421" w:type="dxa"/>
            <w:shd w:val="clear" w:color="auto" w:fill="EDF0F4" w:themeFill="accent3"/>
          </w:tcPr>
          <w:p w14:paraId="2FA35170" w14:textId="77777777" w:rsidR="006C44C9" w:rsidRPr="003A798E" w:rsidRDefault="006C44C9" w:rsidP="000F7AC9"/>
        </w:tc>
        <w:tc>
          <w:tcPr>
            <w:tcW w:w="9824" w:type="dxa"/>
            <w:gridSpan w:val="2"/>
            <w:shd w:val="clear" w:color="auto" w:fill="EDF0F4" w:themeFill="accent3"/>
          </w:tcPr>
          <w:p w14:paraId="27780D5B" w14:textId="0B9CEF57" w:rsidR="006C44C9" w:rsidRDefault="006C44C9" w:rsidP="000F7AC9">
            <w:pPr>
              <w:pStyle w:val="Heading3"/>
            </w:pPr>
            <w:r>
              <w:t>Model:</w:t>
            </w:r>
          </w:p>
          <w:p w14:paraId="4DC8E495" w14:textId="2EF5FCA6" w:rsidR="006C44C9" w:rsidRDefault="006C44C9" w:rsidP="000F7AC9"/>
          <w:p w14:paraId="2DEA41F3" w14:textId="01014610" w:rsidR="006C44C9" w:rsidRDefault="006C44C9" w:rsidP="000F7AC9">
            <w:r>
              <w:t>In the project we applied 6 different regression models using:</w:t>
            </w:r>
          </w:p>
          <w:p w14:paraId="30C210E4" w14:textId="087095F2" w:rsidR="006C44C9" w:rsidRDefault="006C44C9" w:rsidP="006C44C9">
            <w:pPr>
              <w:pStyle w:val="ListParagraph"/>
              <w:numPr>
                <w:ilvl w:val="0"/>
                <w:numId w:val="2"/>
              </w:numPr>
            </w:pPr>
            <w:r>
              <w:t>Random forest regressor</w:t>
            </w:r>
          </w:p>
          <w:p w14:paraId="62352547" w14:textId="1BF699F9" w:rsidR="006C44C9" w:rsidRDefault="006C44C9" w:rsidP="006C44C9">
            <w:pPr>
              <w:pStyle w:val="ListParagraph"/>
              <w:numPr>
                <w:ilvl w:val="0"/>
                <w:numId w:val="2"/>
              </w:numPr>
            </w:pPr>
            <w:r>
              <w:t>Support vector regressor</w:t>
            </w:r>
          </w:p>
          <w:p w14:paraId="5E7D9350" w14:textId="4E0A7A1E" w:rsidR="006C44C9" w:rsidRDefault="006C44C9" w:rsidP="006C44C9">
            <w:pPr>
              <w:pStyle w:val="ListParagraph"/>
              <w:numPr>
                <w:ilvl w:val="0"/>
                <w:numId w:val="2"/>
              </w:numPr>
            </w:pPr>
            <w:r>
              <w:t>Decision tree regressor</w:t>
            </w:r>
          </w:p>
          <w:p w14:paraId="02FBB322" w14:textId="65532495" w:rsidR="006C44C9" w:rsidRDefault="006C44C9" w:rsidP="006C44C9">
            <w:pPr>
              <w:pStyle w:val="ListParagraph"/>
              <w:numPr>
                <w:ilvl w:val="0"/>
                <w:numId w:val="2"/>
              </w:numPr>
            </w:pPr>
            <w:r>
              <w:t>k-</w:t>
            </w:r>
            <w:proofErr w:type="spellStart"/>
            <w:r>
              <w:t>Neighbour</w:t>
            </w:r>
            <w:proofErr w:type="spellEnd"/>
            <w:r>
              <w:t xml:space="preserve"> regressor</w:t>
            </w:r>
          </w:p>
          <w:p w14:paraId="41AF456A" w14:textId="478ECAF0" w:rsidR="006C44C9" w:rsidRDefault="006C44C9" w:rsidP="006C44C9">
            <w:pPr>
              <w:pStyle w:val="ListParagraph"/>
              <w:numPr>
                <w:ilvl w:val="0"/>
                <w:numId w:val="2"/>
              </w:numPr>
            </w:pPr>
            <w:proofErr w:type="spellStart"/>
            <w:r>
              <w:t>Adabooster</w:t>
            </w:r>
            <w:proofErr w:type="spellEnd"/>
            <w:r>
              <w:t xml:space="preserve"> regressor</w:t>
            </w:r>
          </w:p>
          <w:p w14:paraId="4C0C3E6A" w14:textId="6990A39B" w:rsidR="006C44C9" w:rsidRPr="0038735B" w:rsidRDefault="006C44C9" w:rsidP="006C44C9">
            <w:pPr>
              <w:pStyle w:val="ListParagraph"/>
              <w:numPr>
                <w:ilvl w:val="0"/>
                <w:numId w:val="2"/>
              </w:numPr>
            </w:pPr>
            <w:r>
              <w:t>Voting regressor</w:t>
            </w:r>
          </w:p>
          <w:p w14:paraId="73C671AA" w14:textId="1A1E6ACB" w:rsidR="006C44C9" w:rsidRDefault="006C44C9" w:rsidP="000F7AC9">
            <w:r>
              <w:t xml:space="preserve">All the models are applied on both the datasets (Mordred and </w:t>
            </w:r>
            <w:proofErr w:type="spellStart"/>
            <w:r>
              <w:t>PaDEL</w:t>
            </w:r>
            <w:proofErr w:type="spellEnd"/>
            <w:r>
              <w:t xml:space="preserve"> data).</w:t>
            </w:r>
          </w:p>
          <w:p w14:paraId="1BF3AB1D" w14:textId="6DF8484E" w:rsidR="006C44C9" w:rsidRDefault="006C44C9" w:rsidP="000F7AC9"/>
          <w:p w14:paraId="68FAD131" w14:textId="7938448D" w:rsidR="006C44C9" w:rsidRDefault="006C44C9" w:rsidP="000F7AC9"/>
          <w:p w14:paraId="7EAAC9CF" w14:textId="45860618" w:rsidR="006C44C9" w:rsidRDefault="006C44C9" w:rsidP="002B1805">
            <w:pPr>
              <w:pStyle w:val="Heading4"/>
              <w:numPr>
                <w:ilvl w:val="0"/>
                <w:numId w:val="3"/>
              </w:numPr>
              <w:rPr>
                <w:u w:val="single"/>
              </w:rPr>
            </w:pPr>
            <w:r w:rsidRPr="006C44C9">
              <w:rPr>
                <w:u w:val="single"/>
              </w:rPr>
              <w:t>Regression using Random Forest:</w:t>
            </w:r>
          </w:p>
          <w:p w14:paraId="4319C49D" w14:textId="32DBCD4F" w:rsidR="006C44C9" w:rsidRDefault="006C44C9" w:rsidP="006C44C9">
            <w:pPr>
              <w:rPr>
                <w:noProof/>
              </w:rPr>
            </w:pPr>
          </w:p>
          <w:p w14:paraId="356022B9" w14:textId="4AF38E4C" w:rsidR="006C44C9" w:rsidRDefault="002B1805" w:rsidP="002B1805">
            <w:pPr>
              <w:ind w:firstLine="720"/>
              <w:rPr>
                <w:noProof/>
              </w:rPr>
            </w:pPr>
            <w:r>
              <w:rPr>
                <w:noProof/>
              </w:rPr>
              <w:t>Statistics for mordred data:</w:t>
            </w:r>
          </w:p>
          <w:p w14:paraId="38AECC66" w14:textId="638749AF" w:rsidR="006C44C9" w:rsidRDefault="006C44C9" w:rsidP="002B1805">
            <w:pPr>
              <w:jc w:val="center"/>
              <w:rPr>
                <w:noProof/>
              </w:rPr>
            </w:pPr>
            <w:r>
              <w:rPr>
                <w:noProof/>
              </w:rPr>
              <w:drawing>
                <wp:inline distT="0" distB="0" distL="0" distR="0" wp14:anchorId="469D38FC" wp14:editId="4EFCA48D">
                  <wp:extent cx="4541965" cy="11260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l="1096" t="15808" r="21580"/>
                          <a:stretch/>
                        </pic:blipFill>
                        <pic:spPr bwMode="auto">
                          <a:xfrm>
                            <a:off x="0" y="0"/>
                            <a:ext cx="4549138" cy="1127845"/>
                          </a:xfrm>
                          <a:prstGeom prst="rect">
                            <a:avLst/>
                          </a:prstGeom>
                          <a:ln>
                            <a:noFill/>
                          </a:ln>
                          <a:extLst>
                            <a:ext uri="{53640926-AAD7-44D8-BBD7-CCE9431645EC}">
                              <a14:shadowObscured xmlns:a14="http://schemas.microsoft.com/office/drawing/2010/main"/>
                            </a:ext>
                          </a:extLst>
                        </pic:spPr>
                      </pic:pic>
                    </a:graphicData>
                  </a:graphic>
                </wp:inline>
              </w:drawing>
            </w:r>
          </w:p>
          <w:p w14:paraId="08A9E412" w14:textId="77777777" w:rsidR="002B1805" w:rsidRDefault="002B1805" w:rsidP="002B1805">
            <w:pPr>
              <w:ind w:firstLine="720"/>
              <w:rPr>
                <w:noProof/>
              </w:rPr>
            </w:pPr>
          </w:p>
          <w:p w14:paraId="5822B4E3" w14:textId="26438DF6" w:rsidR="006C44C9" w:rsidRDefault="002B1805" w:rsidP="002B1805">
            <w:pPr>
              <w:ind w:firstLine="720"/>
              <w:rPr>
                <w:noProof/>
              </w:rPr>
            </w:pPr>
            <w:r>
              <w:rPr>
                <w:noProof/>
              </w:rPr>
              <w:t>Statistics for PaDEL data:</w:t>
            </w:r>
          </w:p>
          <w:p w14:paraId="57283795" w14:textId="3CE9454B" w:rsidR="006C44C9" w:rsidRDefault="006C44C9" w:rsidP="002B1805">
            <w:pPr>
              <w:jc w:val="center"/>
            </w:pPr>
            <w:r>
              <w:rPr>
                <w:noProof/>
              </w:rPr>
              <w:drawing>
                <wp:inline distT="0" distB="0" distL="0" distR="0" wp14:anchorId="707C09E8" wp14:editId="4BC744F2">
                  <wp:extent cx="4533744" cy="107526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l="1386" t="16025" r="19861" b="375"/>
                          <a:stretch/>
                        </pic:blipFill>
                        <pic:spPr bwMode="auto">
                          <a:xfrm>
                            <a:off x="0" y="0"/>
                            <a:ext cx="4553426" cy="1079935"/>
                          </a:xfrm>
                          <a:prstGeom prst="rect">
                            <a:avLst/>
                          </a:prstGeom>
                          <a:ln>
                            <a:noFill/>
                          </a:ln>
                          <a:extLst>
                            <a:ext uri="{53640926-AAD7-44D8-BBD7-CCE9431645EC}">
                              <a14:shadowObscured xmlns:a14="http://schemas.microsoft.com/office/drawing/2010/main"/>
                            </a:ext>
                          </a:extLst>
                        </pic:spPr>
                      </pic:pic>
                    </a:graphicData>
                  </a:graphic>
                </wp:inline>
              </w:drawing>
            </w:r>
          </w:p>
          <w:p w14:paraId="5C1412E1" w14:textId="34E83BD8" w:rsidR="006C44C9" w:rsidRDefault="006C44C9" w:rsidP="002B1805">
            <w:pPr>
              <w:ind w:firstLine="720"/>
            </w:pPr>
          </w:p>
          <w:p w14:paraId="4C4C982C" w14:textId="09694332" w:rsidR="002B1805" w:rsidRDefault="002B1805" w:rsidP="002B1805">
            <w:pPr>
              <w:ind w:firstLine="720"/>
            </w:pPr>
            <w:r>
              <w:t>Regression plots for both the data:</w:t>
            </w:r>
          </w:p>
          <w:p w14:paraId="1F037880" w14:textId="36ACDF9E" w:rsidR="006C44C9" w:rsidRPr="004A5EF5" w:rsidRDefault="006C44C9" w:rsidP="0023372C">
            <w:pPr>
              <w:jc w:val="center"/>
            </w:pPr>
            <w:r>
              <w:rPr>
                <w:noProof/>
              </w:rPr>
              <w:drawing>
                <wp:inline distT="0" distB="0" distL="0" distR="0" wp14:anchorId="6A426687" wp14:editId="2A077E52">
                  <wp:extent cx="4572000" cy="2355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r="18367"/>
                          <a:stretch/>
                        </pic:blipFill>
                        <pic:spPr bwMode="auto">
                          <a:xfrm>
                            <a:off x="0" y="0"/>
                            <a:ext cx="4574354" cy="2357063"/>
                          </a:xfrm>
                          <a:prstGeom prst="rect">
                            <a:avLst/>
                          </a:prstGeom>
                          <a:ln>
                            <a:noFill/>
                          </a:ln>
                          <a:extLst>
                            <a:ext uri="{53640926-AAD7-44D8-BBD7-CCE9431645EC}">
                              <a14:shadowObscured xmlns:a14="http://schemas.microsoft.com/office/drawing/2010/main"/>
                            </a:ext>
                          </a:extLst>
                        </pic:spPr>
                      </pic:pic>
                    </a:graphicData>
                  </a:graphic>
                </wp:inline>
              </w:drawing>
            </w:r>
          </w:p>
        </w:tc>
        <w:tc>
          <w:tcPr>
            <w:tcW w:w="421" w:type="dxa"/>
            <w:shd w:val="clear" w:color="auto" w:fill="EDF0F4" w:themeFill="accent3"/>
          </w:tcPr>
          <w:p w14:paraId="63329626" w14:textId="77777777" w:rsidR="006C44C9" w:rsidRPr="003A798E" w:rsidRDefault="006C44C9" w:rsidP="000F7AC9"/>
        </w:tc>
      </w:tr>
    </w:tbl>
    <w:p w14:paraId="22F99FD2" w14:textId="710F63C3" w:rsidR="002400AE" w:rsidRDefault="002400AE"/>
    <w:p w14:paraId="7673337C" w14:textId="77777777" w:rsidR="002400AE" w:rsidRDefault="002400AE">
      <w:r>
        <w:br w:type="page"/>
      </w:r>
    </w:p>
    <w:p w14:paraId="5C317982" w14:textId="231B8538" w:rsidR="002B1805" w:rsidRDefault="002B1805"/>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2B1805" w:rsidRPr="003A798E" w14:paraId="681FC4E4" w14:textId="77777777" w:rsidTr="000F7AC9">
        <w:trPr>
          <w:trHeight w:val="441"/>
        </w:trPr>
        <w:tc>
          <w:tcPr>
            <w:tcW w:w="421" w:type="dxa"/>
            <w:shd w:val="clear" w:color="auto" w:fill="EDF0F4" w:themeFill="accent3"/>
          </w:tcPr>
          <w:p w14:paraId="60977B3B" w14:textId="77777777" w:rsidR="002B1805" w:rsidRPr="003A798E" w:rsidRDefault="002B1805" w:rsidP="000F7AC9"/>
        </w:tc>
        <w:tc>
          <w:tcPr>
            <w:tcW w:w="4912" w:type="dxa"/>
            <w:shd w:val="clear" w:color="auto" w:fill="EDF0F4" w:themeFill="accent3"/>
          </w:tcPr>
          <w:p w14:paraId="2E5F691E" w14:textId="77777777" w:rsidR="002B1805" w:rsidRPr="003A798E" w:rsidRDefault="002B1805" w:rsidP="000F7AC9"/>
        </w:tc>
        <w:tc>
          <w:tcPr>
            <w:tcW w:w="4912" w:type="dxa"/>
            <w:shd w:val="clear" w:color="auto" w:fill="EDF0F4" w:themeFill="accent3"/>
          </w:tcPr>
          <w:p w14:paraId="1D505FD8" w14:textId="77777777" w:rsidR="002B1805" w:rsidRPr="003A798E" w:rsidRDefault="002B1805" w:rsidP="000F7AC9"/>
        </w:tc>
        <w:tc>
          <w:tcPr>
            <w:tcW w:w="421" w:type="dxa"/>
            <w:shd w:val="clear" w:color="auto" w:fill="EDF0F4" w:themeFill="accent3"/>
          </w:tcPr>
          <w:p w14:paraId="2F79A0EF" w14:textId="77777777" w:rsidR="002B1805" w:rsidRPr="003A798E" w:rsidRDefault="002B1805" w:rsidP="000F7AC9"/>
        </w:tc>
      </w:tr>
      <w:tr w:rsidR="002B1805" w:rsidRPr="003A798E" w14:paraId="19F01A83" w14:textId="77777777" w:rsidTr="000F7AC9">
        <w:trPr>
          <w:trHeight w:val="4599"/>
        </w:trPr>
        <w:tc>
          <w:tcPr>
            <w:tcW w:w="421" w:type="dxa"/>
            <w:shd w:val="clear" w:color="auto" w:fill="EDF0F4" w:themeFill="accent3"/>
          </w:tcPr>
          <w:p w14:paraId="25D15764" w14:textId="77777777" w:rsidR="002B1805" w:rsidRPr="003A798E" w:rsidRDefault="002B1805" w:rsidP="000F7AC9"/>
        </w:tc>
        <w:tc>
          <w:tcPr>
            <w:tcW w:w="9824" w:type="dxa"/>
            <w:gridSpan w:val="2"/>
            <w:shd w:val="clear" w:color="auto" w:fill="EDF0F4" w:themeFill="accent3"/>
          </w:tcPr>
          <w:p w14:paraId="45D31C30" w14:textId="5EA5BE83" w:rsidR="002B1805" w:rsidRDefault="002B1805" w:rsidP="002B1805">
            <w:pPr>
              <w:pStyle w:val="Heading4"/>
              <w:numPr>
                <w:ilvl w:val="0"/>
                <w:numId w:val="3"/>
              </w:numPr>
              <w:rPr>
                <w:u w:val="single"/>
              </w:rPr>
            </w:pPr>
            <w:r w:rsidRPr="006C44C9">
              <w:rPr>
                <w:u w:val="single"/>
              </w:rPr>
              <w:t xml:space="preserve">Regression using </w:t>
            </w:r>
            <w:r>
              <w:rPr>
                <w:u w:val="single"/>
              </w:rPr>
              <w:t>Support Vector Regressor</w:t>
            </w:r>
            <w:r w:rsidRPr="006C44C9">
              <w:rPr>
                <w:u w:val="single"/>
              </w:rPr>
              <w:t>:</w:t>
            </w:r>
          </w:p>
          <w:p w14:paraId="4EED2F09" w14:textId="77777777" w:rsidR="002B1805" w:rsidRDefault="002B1805" w:rsidP="000F7AC9">
            <w:pPr>
              <w:rPr>
                <w:noProof/>
              </w:rPr>
            </w:pPr>
          </w:p>
          <w:p w14:paraId="7C323EB0" w14:textId="77777777" w:rsidR="002B1805" w:rsidRDefault="002B1805" w:rsidP="000F7AC9">
            <w:pPr>
              <w:ind w:firstLine="720"/>
              <w:rPr>
                <w:noProof/>
              </w:rPr>
            </w:pPr>
            <w:r>
              <w:rPr>
                <w:noProof/>
              </w:rPr>
              <w:t>Statistics for mordred data:</w:t>
            </w:r>
          </w:p>
          <w:p w14:paraId="4FD4C2C8" w14:textId="77777777" w:rsidR="002B1805" w:rsidRDefault="002B1805" w:rsidP="000F7AC9">
            <w:pPr>
              <w:jc w:val="center"/>
              <w:rPr>
                <w:noProof/>
              </w:rPr>
            </w:pPr>
          </w:p>
          <w:p w14:paraId="2E9BDEA6" w14:textId="67F22726" w:rsidR="002B1805" w:rsidRDefault="002B1805" w:rsidP="000F7AC9">
            <w:pPr>
              <w:jc w:val="center"/>
              <w:rPr>
                <w:noProof/>
              </w:rPr>
            </w:pPr>
            <w:r>
              <w:rPr>
                <w:noProof/>
              </w:rPr>
              <w:drawing>
                <wp:inline distT="0" distB="0" distL="0" distR="0" wp14:anchorId="57BEE9E6" wp14:editId="47DE9FC8">
                  <wp:extent cx="4622377" cy="114841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extLst>
                              <a:ext uri="{28A0092B-C50C-407E-A947-70E740481C1C}">
                                <a14:useLocalDpi xmlns:a14="http://schemas.microsoft.com/office/drawing/2010/main" val="0"/>
                              </a:ext>
                            </a:extLst>
                          </a:blip>
                          <a:srcRect l="880" t="15646" r="11211"/>
                          <a:stretch/>
                        </pic:blipFill>
                        <pic:spPr bwMode="auto">
                          <a:xfrm>
                            <a:off x="0" y="0"/>
                            <a:ext cx="4667873" cy="1159718"/>
                          </a:xfrm>
                          <a:prstGeom prst="rect">
                            <a:avLst/>
                          </a:prstGeom>
                          <a:ln>
                            <a:noFill/>
                          </a:ln>
                          <a:extLst>
                            <a:ext uri="{53640926-AAD7-44D8-BBD7-CCE9431645EC}">
                              <a14:shadowObscured xmlns:a14="http://schemas.microsoft.com/office/drawing/2010/main"/>
                            </a:ext>
                          </a:extLst>
                        </pic:spPr>
                      </pic:pic>
                    </a:graphicData>
                  </a:graphic>
                </wp:inline>
              </w:drawing>
            </w:r>
          </w:p>
          <w:p w14:paraId="2CB951C2" w14:textId="77777777" w:rsidR="002B1805" w:rsidRDefault="002B1805" w:rsidP="000F7AC9">
            <w:pPr>
              <w:ind w:firstLine="720"/>
              <w:rPr>
                <w:noProof/>
              </w:rPr>
            </w:pPr>
          </w:p>
          <w:p w14:paraId="5C8255F1" w14:textId="32FC6D73" w:rsidR="002B1805" w:rsidRDefault="002B1805" w:rsidP="000F7AC9">
            <w:pPr>
              <w:ind w:firstLine="720"/>
              <w:rPr>
                <w:noProof/>
              </w:rPr>
            </w:pPr>
            <w:r>
              <w:rPr>
                <w:noProof/>
              </w:rPr>
              <w:t>Statistics for PaDEL data:</w:t>
            </w:r>
          </w:p>
          <w:p w14:paraId="18FFA943" w14:textId="77777777" w:rsidR="0023372C" w:rsidRDefault="0023372C" w:rsidP="000F7AC9">
            <w:pPr>
              <w:ind w:firstLine="720"/>
              <w:rPr>
                <w:noProof/>
              </w:rPr>
            </w:pPr>
          </w:p>
          <w:p w14:paraId="0F27EFEC" w14:textId="4D4D239D" w:rsidR="002B1805" w:rsidRDefault="002B1805" w:rsidP="000F7AC9">
            <w:pPr>
              <w:jc w:val="center"/>
            </w:pPr>
            <w:r>
              <w:rPr>
                <w:noProof/>
              </w:rPr>
              <w:drawing>
                <wp:inline distT="0" distB="0" distL="0" distR="0" wp14:anchorId="235C18B3" wp14:editId="0DB9288C">
                  <wp:extent cx="4654696" cy="11514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3">
                            <a:extLst>
                              <a:ext uri="{28A0092B-C50C-407E-A947-70E740481C1C}">
                                <a14:useLocalDpi xmlns:a14="http://schemas.microsoft.com/office/drawing/2010/main" val="0"/>
                              </a:ext>
                            </a:extLst>
                          </a:blip>
                          <a:srcRect l="610" t="15198" r="23516"/>
                          <a:stretch/>
                        </pic:blipFill>
                        <pic:spPr bwMode="auto">
                          <a:xfrm>
                            <a:off x="0" y="0"/>
                            <a:ext cx="4689140" cy="1159987"/>
                          </a:xfrm>
                          <a:prstGeom prst="rect">
                            <a:avLst/>
                          </a:prstGeom>
                          <a:ln>
                            <a:noFill/>
                          </a:ln>
                          <a:extLst>
                            <a:ext uri="{53640926-AAD7-44D8-BBD7-CCE9431645EC}">
                              <a14:shadowObscured xmlns:a14="http://schemas.microsoft.com/office/drawing/2010/main"/>
                            </a:ext>
                          </a:extLst>
                        </pic:spPr>
                      </pic:pic>
                    </a:graphicData>
                  </a:graphic>
                </wp:inline>
              </w:drawing>
            </w:r>
          </w:p>
          <w:p w14:paraId="0A2BDD65" w14:textId="77777777" w:rsidR="002B1805" w:rsidRDefault="002B1805" w:rsidP="000F7AC9">
            <w:pPr>
              <w:ind w:firstLine="720"/>
            </w:pPr>
          </w:p>
          <w:p w14:paraId="4FD9290F" w14:textId="13474D8C" w:rsidR="002B1805" w:rsidRDefault="002B1805" w:rsidP="000F7AC9">
            <w:pPr>
              <w:ind w:firstLine="720"/>
            </w:pPr>
            <w:r>
              <w:t>Regression plots for both the data:</w:t>
            </w:r>
          </w:p>
          <w:p w14:paraId="3176BB4E" w14:textId="77777777" w:rsidR="0023372C" w:rsidRDefault="0023372C" w:rsidP="000F7AC9">
            <w:pPr>
              <w:ind w:firstLine="720"/>
            </w:pPr>
          </w:p>
          <w:p w14:paraId="5908F539" w14:textId="247B9ED2" w:rsidR="002B1805" w:rsidRPr="006C44C9" w:rsidRDefault="002B1805" w:rsidP="000F7AC9">
            <w:pPr>
              <w:jc w:val="center"/>
            </w:pPr>
            <w:r>
              <w:rPr>
                <w:noProof/>
              </w:rPr>
              <w:drawing>
                <wp:inline distT="0" distB="0" distL="0" distR="0" wp14:anchorId="3588B0F0" wp14:editId="270C05CD">
                  <wp:extent cx="4943022" cy="24807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a:extLst>
                              <a:ext uri="{28A0092B-C50C-407E-A947-70E740481C1C}">
                                <a14:useLocalDpi xmlns:a14="http://schemas.microsoft.com/office/drawing/2010/main" val="0"/>
                              </a:ext>
                            </a:extLst>
                          </a:blip>
                          <a:srcRect r="14206" b="2801"/>
                          <a:stretch/>
                        </pic:blipFill>
                        <pic:spPr bwMode="auto">
                          <a:xfrm>
                            <a:off x="0" y="0"/>
                            <a:ext cx="4952656" cy="2485568"/>
                          </a:xfrm>
                          <a:prstGeom prst="rect">
                            <a:avLst/>
                          </a:prstGeom>
                          <a:ln>
                            <a:noFill/>
                          </a:ln>
                          <a:extLst>
                            <a:ext uri="{53640926-AAD7-44D8-BBD7-CCE9431645EC}">
                              <a14:shadowObscured xmlns:a14="http://schemas.microsoft.com/office/drawing/2010/main"/>
                            </a:ext>
                          </a:extLst>
                        </pic:spPr>
                      </pic:pic>
                    </a:graphicData>
                  </a:graphic>
                </wp:inline>
              </w:drawing>
            </w:r>
          </w:p>
          <w:p w14:paraId="47B45E34" w14:textId="77777777" w:rsidR="002B1805" w:rsidRPr="004A5EF5" w:rsidRDefault="002B1805" w:rsidP="000F7AC9">
            <w:pPr>
              <w:pStyle w:val="Text"/>
            </w:pPr>
          </w:p>
        </w:tc>
        <w:tc>
          <w:tcPr>
            <w:tcW w:w="421" w:type="dxa"/>
            <w:shd w:val="clear" w:color="auto" w:fill="EDF0F4" w:themeFill="accent3"/>
          </w:tcPr>
          <w:p w14:paraId="6D8ECA34" w14:textId="77777777" w:rsidR="002B1805" w:rsidRPr="003A798E" w:rsidRDefault="002B1805" w:rsidP="000F7AC9"/>
        </w:tc>
      </w:tr>
    </w:tbl>
    <w:p w14:paraId="71D27B19" w14:textId="77777777" w:rsidR="002B1805" w:rsidRDefault="002B1805">
      <w:r>
        <w:br w:type="page"/>
      </w:r>
    </w:p>
    <w:p w14:paraId="79072B78" w14:textId="033D84F4" w:rsidR="002B1805" w:rsidRDefault="002B1805"/>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2B1805" w:rsidRPr="003A798E" w14:paraId="5C989BB0" w14:textId="77777777" w:rsidTr="000F7AC9">
        <w:trPr>
          <w:trHeight w:val="441"/>
        </w:trPr>
        <w:tc>
          <w:tcPr>
            <w:tcW w:w="421" w:type="dxa"/>
            <w:shd w:val="clear" w:color="auto" w:fill="EDF0F4" w:themeFill="accent3"/>
          </w:tcPr>
          <w:p w14:paraId="3D875A83" w14:textId="77777777" w:rsidR="002B1805" w:rsidRPr="003A798E" w:rsidRDefault="002B1805" w:rsidP="000F7AC9"/>
        </w:tc>
        <w:tc>
          <w:tcPr>
            <w:tcW w:w="4912" w:type="dxa"/>
            <w:shd w:val="clear" w:color="auto" w:fill="EDF0F4" w:themeFill="accent3"/>
          </w:tcPr>
          <w:p w14:paraId="0CA82664" w14:textId="77777777" w:rsidR="002B1805" w:rsidRPr="003A798E" w:rsidRDefault="002B1805" w:rsidP="000F7AC9"/>
        </w:tc>
        <w:tc>
          <w:tcPr>
            <w:tcW w:w="4912" w:type="dxa"/>
            <w:shd w:val="clear" w:color="auto" w:fill="EDF0F4" w:themeFill="accent3"/>
          </w:tcPr>
          <w:p w14:paraId="29D572CB" w14:textId="77777777" w:rsidR="002B1805" w:rsidRPr="003A798E" w:rsidRDefault="002B1805" w:rsidP="000F7AC9"/>
        </w:tc>
        <w:tc>
          <w:tcPr>
            <w:tcW w:w="421" w:type="dxa"/>
            <w:shd w:val="clear" w:color="auto" w:fill="EDF0F4" w:themeFill="accent3"/>
          </w:tcPr>
          <w:p w14:paraId="7CA18C84" w14:textId="77777777" w:rsidR="002B1805" w:rsidRPr="003A798E" w:rsidRDefault="002B1805" w:rsidP="000F7AC9"/>
        </w:tc>
      </w:tr>
      <w:tr w:rsidR="002B1805" w:rsidRPr="003A798E" w14:paraId="66B460C7" w14:textId="77777777" w:rsidTr="000F7AC9">
        <w:trPr>
          <w:trHeight w:val="4599"/>
        </w:trPr>
        <w:tc>
          <w:tcPr>
            <w:tcW w:w="421" w:type="dxa"/>
            <w:shd w:val="clear" w:color="auto" w:fill="EDF0F4" w:themeFill="accent3"/>
          </w:tcPr>
          <w:p w14:paraId="659992F7" w14:textId="77777777" w:rsidR="002B1805" w:rsidRPr="003A798E" w:rsidRDefault="002B1805" w:rsidP="000F7AC9"/>
        </w:tc>
        <w:tc>
          <w:tcPr>
            <w:tcW w:w="9824" w:type="dxa"/>
            <w:gridSpan w:val="2"/>
            <w:shd w:val="clear" w:color="auto" w:fill="EDF0F4" w:themeFill="accent3"/>
          </w:tcPr>
          <w:p w14:paraId="4FA7FA60" w14:textId="6831917E" w:rsidR="002B1805" w:rsidRDefault="002B1805" w:rsidP="000F7AC9">
            <w:pPr>
              <w:pStyle w:val="Heading4"/>
              <w:numPr>
                <w:ilvl w:val="0"/>
                <w:numId w:val="3"/>
              </w:numPr>
              <w:rPr>
                <w:u w:val="single"/>
              </w:rPr>
            </w:pPr>
            <w:r w:rsidRPr="006C44C9">
              <w:rPr>
                <w:u w:val="single"/>
              </w:rPr>
              <w:t xml:space="preserve">Regression using </w:t>
            </w:r>
            <w:r>
              <w:rPr>
                <w:u w:val="single"/>
              </w:rPr>
              <w:t>Decision Tree Regressor</w:t>
            </w:r>
            <w:r w:rsidRPr="006C44C9">
              <w:rPr>
                <w:u w:val="single"/>
              </w:rPr>
              <w:t>:</w:t>
            </w:r>
          </w:p>
          <w:p w14:paraId="7A3D1D3F" w14:textId="77777777" w:rsidR="002B1805" w:rsidRDefault="002B1805" w:rsidP="000F7AC9">
            <w:pPr>
              <w:rPr>
                <w:noProof/>
              </w:rPr>
            </w:pPr>
          </w:p>
          <w:p w14:paraId="1597FB11" w14:textId="77777777" w:rsidR="002B1805" w:rsidRDefault="002B1805" w:rsidP="000F7AC9">
            <w:pPr>
              <w:ind w:firstLine="720"/>
              <w:rPr>
                <w:noProof/>
              </w:rPr>
            </w:pPr>
            <w:r>
              <w:rPr>
                <w:noProof/>
              </w:rPr>
              <w:t>Statistics for mordred data:</w:t>
            </w:r>
          </w:p>
          <w:p w14:paraId="0287745A" w14:textId="77777777" w:rsidR="002B1805" w:rsidRDefault="002B1805" w:rsidP="000F7AC9">
            <w:pPr>
              <w:jc w:val="center"/>
              <w:rPr>
                <w:noProof/>
              </w:rPr>
            </w:pPr>
          </w:p>
          <w:p w14:paraId="21874483" w14:textId="47B9E26A" w:rsidR="002B1805" w:rsidRDefault="002B1805" w:rsidP="000F7AC9">
            <w:pPr>
              <w:jc w:val="center"/>
              <w:rPr>
                <w:noProof/>
              </w:rPr>
            </w:pPr>
            <w:r>
              <w:rPr>
                <w:noProof/>
              </w:rPr>
              <w:drawing>
                <wp:inline distT="0" distB="0" distL="0" distR="0" wp14:anchorId="412FDDB1" wp14:editId="44D5CD0E">
                  <wp:extent cx="4639732" cy="115993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5">
                            <a:extLst>
                              <a:ext uri="{28A0092B-C50C-407E-A947-70E740481C1C}">
                                <a14:useLocalDpi xmlns:a14="http://schemas.microsoft.com/office/drawing/2010/main" val="0"/>
                              </a:ext>
                            </a:extLst>
                          </a:blip>
                          <a:srcRect t="16326" r="15246"/>
                          <a:stretch/>
                        </pic:blipFill>
                        <pic:spPr bwMode="auto">
                          <a:xfrm>
                            <a:off x="0" y="0"/>
                            <a:ext cx="4654105" cy="1163526"/>
                          </a:xfrm>
                          <a:prstGeom prst="rect">
                            <a:avLst/>
                          </a:prstGeom>
                          <a:ln>
                            <a:noFill/>
                          </a:ln>
                          <a:extLst>
                            <a:ext uri="{53640926-AAD7-44D8-BBD7-CCE9431645EC}">
                              <a14:shadowObscured xmlns:a14="http://schemas.microsoft.com/office/drawing/2010/main"/>
                            </a:ext>
                          </a:extLst>
                        </pic:spPr>
                      </pic:pic>
                    </a:graphicData>
                  </a:graphic>
                </wp:inline>
              </w:drawing>
            </w:r>
          </w:p>
          <w:p w14:paraId="5D5C28B0" w14:textId="77777777" w:rsidR="002B1805" w:rsidRDefault="002B1805" w:rsidP="000F7AC9">
            <w:pPr>
              <w:ind w:firstLine="720"/>
              <w:rPr>
                <w:noProof/>
              </w:rPr>
            </w:pPr>
          </w:p>
          <w:p w14:paraId="3391C347" w14:textId="77777777" w:rsidR="002B1805" w:rsidRDefault="002B1805" w:rsidP="000F7AC9">
            <w:pPr>
              <w:ind w:firstLine="720"/>
              <w:rPr>
                <w:noProof/>
              </w:rPr>
            </w:pPr>
            <w:r>
              <w:rPr>
                <w:noProof/>
              </w:rPr>
              <w:t>Statistics for PaDEL data:</w:t>
            </w:r>
          </w:p>
          <w:p w14:paraId="55FC698A" w14:textId="77777777" w:rsidR="002B1805" w:rsidRDefault="002B1805" w:rsidP="000F7AC9">
            <w:pPr>
              <w:jc w:val="center"/>
              <w:rPr>
                <w:noProof/>
              </w:rPr>
            </w:pPr>
          </w:p>
          <w:p w14:paraId="79FD3E60" w14:textId="0CB9FBC5" w:rsidR="002B1805" w:rsidRDefault="002B1805" w:rsidP="000F7AC9">
            <w:pPr>
              <w:jc w:val="center"/>
            </w:pPr>
            <w:r>
              <w:rPr>
                <w:noProof/>
              </w:rPr>
              <w:drawing>
                <wp:inline distT="0" distB="0" distL="0" distR="0" wp14:anchorId="4DD5D613" wp14:editId="381BF58E">
                  <wp:extent cx="4622588" cy="1141348"/>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6">
                            <a:extLst>
                              <a:ext uri="{28A0092B-C50C-407E-A947-70E740481C1C}">
                                <a14:useLocalDpi xmlns:a14="http://schemas.microsoft.com/office/drawing/2010/main" val="0"/>
                              </a:ext>
                            </a:extLst>
                          </a:blip>
                          <a:srcRect l="1268" t="14109" r="9402"/>
                          <a:stretch/>
                        </pic:blipFill>
                        <pic:spPr bwMode="auto">
                          <a:xfrm>
                            <a:off x="0" y="0"/>
                            <a:ext cx="4640971" cy="1145887"/>
                          </a:xfrm>
                          <a:prstGeom prst="rect">
                            <a:avLst/>
                          </a:prstGeom>
                          <a:ln>
                            <a:noFill/>
                          </a:ln>
                          <a:extLst>
                            <a:ext uri="{53640926-AAD7-44D8-BBD7-CCE9431645EC}">
                              <a14:shadowObscured xmlns:a14="http://schemas.microsoft.com/office/drawing/2010/main"/>
                            </a:ext>
                          </a:extLst>
                        </pic:spPr>
                      </pic:pic>
                    </a:graphicData>
                  </a:graphic>
                </wp:inline>
              </w:drawing>
            </w:r>
          </w:p>
          <w:p w14:paraId="034EE2F0" w14:textId="77777777" w:rsidR="002B1805" w:rsidRDefault="002B1805" w:rsidP="000F7AC9">
            <w:pPr>
              <w:ind w:firstLine="720"/>
            </w:pPr>
          </w:p>
          <w:p w14:paraId="0464C09F" w14:textId="77777777" w:rsidR="002B1805" w:rsidRDefault="002B1805" w:rsidP="000F7AC9">
            <w:pPr>
              <w:ind w:firstLine="720"/>
            </w:pPr>
            <w:r>
              <w:t>Regression plots for both the data:</w:t>
            </w:r>
          </w:p>
          <w:p w14:paraId="7EE79550" w14:textId="77777777" w:rsidR="002B1805" w:rsidRDefault="002B1805" w:rsidP="000F7AC9">
            <w:pPr>
              <w:jc w:val="center"/>
              <w:rPr>
                <w:noProof/>
              </w:rPr>
            </w:pPr>
          </w:p>
          <w:p w14:paraId="283E466B" w14:textId="74B2800E" w:rsidR="002B1805" w:rsidRPr="006C44C9" w:rsidRDefault="002B1805" w:rsidP="000F7AC9">
            <w:pPr>
              <w:jc w:val="center"/>
            </w:pPr>
            <w:r>
              <w:rPr>
                <w:noProof/>
              </w:rPr>
              <w:drawing>
                <wp:inline distT="0" distB="0" distL="0" distR="0" wp14:anchorId="72B2CB7A" wp14:editId="0F72EE28">
                  <wp:extent cx="4809852" cy="261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a:extLst>
                              <a:ext uri="{28A0092B-C50C-407E-A947-70E740481C1C}">
                                <a14:useLocalDpi xmlns:a14="http://schemas.microsoft.com/office/drawing/2010/main" val="0"/>
                              </a:ext>
                            </a:extLst>
                          </a:blip>
                          <a:srcRect r="2417"/>
                          <a:stretch/>
                        </pic:blipFill>
                        <pic:spPr bwMode="auto">
                          <a:xfrm>
                            <a:off x="0" y="0"/>
                            <a:ext cx="4819166" cy="2621266"/>
                          </a:xfrm>
                          <a:prstGeom prst="rect">
                            <a:avLst/>
                          </a:prstGeom>
                          <a:ln>
                            <a:noFill/>
                          </a:ln>
                          <a:extLst>
                            <a:ext uri="{53640926-AAD7-44D8-BBD7-CCE9431645EC}">
                              <a14:shadowObscured xmlns:a14="http://schemas.microsoft.com/office/drawing/2010/main"/>
                            </a:ext>
                          </a:extLst>
                        </pic:spPr>
                      </pic:pic>
                    </a:graphicData>
                  </a:graphic>
                </wp:inline>
              </w:drawing>
            </w:r>
          </w:p>
          <w:p w14:paraId="7820393F" w14:textId="77777777" w:rsidR="002B1805" w:rsidRPr="004A5EF5" w:rsidRDefault="002B1805" w:rsidP="000F7AC9">
            <w:pPr>
              <w:pStyle w:val="Text"/>
            </w:pPr>
          </w:p>
        </w:tc>
        <w:tc>
          <w:tcPr>
            <w:tcW w:w="421" w:type="dxa"/>
            <w:shd w:val="clear" w:color="auto" w:fill="EDF0F4" w:themeFill="accent3"/>
          </w:tcPr>
          <w:p w14:paraId="0741144C" w14:textId="77777777" w:rsidR="002B1805" w:rsidRPr="003A798E" w:rsidRDefault="002B1805" w:rsidP="000F7AC9"/>
        </w:tc>
      </w:tr>
    </w:tbl>
    <w:p w14:paraId="6A22491F" w14:textId="77777777" w:rsidR="002B1805" w:rsidRDefault="002B1805">
      <w:r>
        <w:br w:type="page"/>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2B1805" w:rsidRPr="003A798E" w14:paraId="72A9F90D" w14:textId="77777777" w:rsidTr="000F7AC9">
        <w:trPr>
          <w:trHeight w:val="441"/>
        </w:trPr>
        <w:tc>
          <w:tcPr>
            <w:tcW w:w="421" w:type="dxa"/>
            <w:shd w:val="clear" w:color="auto" w:fill="EDF0F4" w:themeFill="accent3"/>
          </w:tcPr>
          <w:p w14:paraId="7E7CCD3F" w14:textId="77777777" w:rsidR="002B1805" w:rsidRPr="003A798E" w:rsidRDefault="002B1805" w:rsidP="000F7AC9"/>
        </w:tc>
        <w:tc>
          <w:tcPr>
            <w:tcW w:w="4912" w:type="dxa"/>
            <w:shd w:val="clear" w:color="auto" w:fill="EDF0F4" w:themeFill="accent3"/>
          </w:tcPr>
          <w:p w14:paraId="14DADF61" w14:textId="77777777" w:rsidR="002B1805" w:rsidRPr="003A798E" w:rsidRDefault="002B1805" w:rsidP="000F7AC9"/>
        </w:tc>
        <w:tc>
          <w:tcPr>
            <w:tcW w:w="4912" w:type="dxa"/>
            <w:shd w:val="clear" w:color="auto" w:fill="EDF0F4" w:themeFill="accent3"/>
          </w:tcPr>
          <w:p w14:paraId="2BB83886" w14:textId="77777777" w:rsidR="002B1805" w:rsidRPr="003A798E" w:rsidRDefault="002B1805" w:rsidP="000F7AC9"/>
        </w:tc>
        <w:tc>
          <w:tcPr>
            <w:tcW w:w="421" w:type="dxa"/>
            <w:shd w:val="clear" w:color="auto" w:fill="EDF0F4" w:themeFill="accent3"/>
          </w:tcPr>
          <w:p w14:paraId="555D2D91" w14:textId="77777777" w:rsidR="002B1805" w:rsidRPr="003A798E" w:rsidRDefault="002B1805" w:rsidP="000F7AC9"/>
        </w:tc>
      </w:tr>
      <w:tr w:rsidR="002B1805" w:rsidRPr="003A798E" w14:paraId="76440794" w14:textId="77777777" w:rsidTr="000F7AC9">
        <w:trPr>
          <w:trHeight w:val="4599"/>
        </w:trPr>
        <w:tc>
          <w:tcPr>
            <w:tcW w:w="421" w:type="dxa"/>
            <w:shd w:val="clear" w:color="auto" w:fill="EDF0F4" w:themeFill="accent3"/>
          </w:tcPr>
          <w:p w14:paraId="7DC45EB5" w14:textId="77777777" w:rsidR="002B1805" w:rsidRPr="003A798E" w:rsidRDefault="002B1805" w:rsidP="000F7AC9"/>
        </w:tc>
        <w:tc>
          <w:tcPr>
            <w:tcW w:w="9824" w:type="dxa"/>
            <w:gridSpan w:val="2"/>
            <w:shd w:val="clear" w:color="auto" w:fill="EDF0F4" w:themeFill="accent3"/>
          </w:tcPr>
          <w:p w14:paraId="717230AD" w14:textId="4CA7A1BC" w:rsidR="002B1805" w:rsidRDefault="002B1805" w:rsidP="000F7AC9">
            <w:pPr>
              <w:pStyle w:val="Heading4"/>
              <w:numPr>
                <w:ilvl w:val="0"/>
                <w:numId w:val="3"/>
              </w:numPr>
              <w:rPr>
                <w:u w:val="single"/>
              </w:rPr>
            </w:pPr>
            <w:r w:rsidRPr="006C44C9">
              <w:rPr>
                <w:u w:val="single"/>
              </w:rPr>
              <w:t xml:space="preserve">Regression using </w:t>
            </w:r>
            <w:proofErr w:type="spellStart"/>
            <w:r>
              <w:rPr>
                <w:u w:val="single"/>
              </w:rPr>
              <w:t>KNeighbour</w:t>
            </w:r>
            <w:proofErr w:type="spellEnd"/>
            <w:r>
              <w:rPr>
                <w:u w:val="single"/>
              </w:rPr>
              <w:t xml:space="preserve"> Regressor</w:t>
            </w:r>
            <w:r w:rsidRPr="006C44C9">
              <w:rPr>
                <w:u w:val="single"/>
              </w:rPr>
              <w:t>:</w:t>
            </w:r>
          </w:p>
          <w:p w14:paraId="44C23E7B" w14:textId="77777777" w:rsidR="002B1805" w:rsidRDefault="002B1805" w:rsidP="000F7AC9">
            <w:pPr>
              <w:rPr>
                <w:noProof/>
              </w:rPr>
            </w:pPr>
          </w:p>
          <w:p w14:paraId="6AE3C23B" w14:textId="77777777" w:rsidR="002B1805" w:rsidRDefault="002B1805" w:rsidP="000F7AC9">
            <w:pPr>
              <w:ind w:firstLine="720"/>
              <w:rPr>
                <w:noProof/>
              </w:rPr>
            </w:pPr>
            <w:r>
              <w:rPr>
                <w:noProof/>
              </w:rPr>
              <w:t>Statistics for mordred data:</w:t>
            </w:r>
          </w:p>
          <w:p w14:paraId="2AE7C9DC" w14:textId="77777777" w:rsidR="002B1805" w:rsidRDefault="002B1805" w:rsidP="002B1805">
            <w:pPr>
              <w:rPr>
                <w:noProof/>
              </w:rPr>
            </w:pPr>
          </w:p>
          <w:p w14:paraId="0108CC2C" w14:textId="4C9C8003" w:rsidR="002B1805" w:rsidRDefault="002B1805" w:rsidP="000F7AC9">
            <w:pPr>
              <w:jc w:val="center"/>
              <w:rPr>
                <w:noProof/>
              </w:rPr>
            </w:pPr>
            <w:r>
              <w:rPr>
                <w:noProof/>
              </w:rPr>
              <w:drawing>
                <wp:inline distT="0" distB="0" distL="0" distR="0" wp14:anchorId="23450142" wp14:editId="57EA7A3D">
                  <wp:extent cx="4774878" cy="1176867"/>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8">
                            <a:extLst>
                              <a:ext uri="{28A0092B-C50C-407E-A947-70E740481C1C}">
                                <a14:useLocalDpi xmlns:a14="http://schemas.microsoft.com/office/drawing/2010/main" val="0"/>
                              </a:ext>
                            </a:extLst>
                          </a:blip>
                          <a:srcRect t="14890" r="11539"/>
                          <a:stretch/>
                        </pic:blipFill>
                        <pic:spPr bwMode="auto">
                          <a:xfrm>
                            <a:off x="0" y="0"/>
                            <a:ext cx="4812187" cy="1186063"/>
                          </a:xfrm>
                          <a:prstGeom prst="rect">
                            <a:avLst/>
                          </a:prstGeom>
                          <a:ln>
                            <a:noFill/>
                          </a:ln>
                          <a:extLst>
                            <a:ext uri="{53640926-AAD7-44D8-BBD7-CCE9431645EC}">
                              <a14:shadowObscured xmlns:a14="http://schemas.microsoft.com/office/drawing/2010/main"/>
                            </a:ext>
                          </a:extLst>
                        </pic:spPr>
                      </pic:pic>
                    </a:graphicData>
                  </a:graphic>
                </wp:inline>
              </w:drawing>
            </w:r>
          </w:p>
          <w:p w14:paraId="498D52B4" w14:textId="77777777" w:rsidR="002B1805" w:rsidRDefault="002B1805" w:rsidP="000F7AC9">
            <w:pPr>
              <w:ind w:firstLine="720"/>
              <w:rPr>
                <w:noProof/>
              </w:rPr>
            </w:pPr>
          </w:p>
          <w:p w14:paraId="28165E46" w14:textId="2898A865" w:rsidR="002B1805" w:rsidRDefault="002B1805" w:rsidP="002B1805">
            <w:pPr>
              <w:ind w:firstLine="720"/>
              <w:rPr>
                <w:noProof/>
              </w:rPr>
            </w:pPr>
            <w:r>
              <w:rPr>
                <w:noProof/>
              </w:rPr>
              <w:t>Statistics for PaDEL data:</w:t>
            </w:r>
          </w:p>
          <w:p w14:paraId="76AEBD14" w14:textId="77777777" w:rsidR="002B1805" w:rsidRDefault="002B1805" w:rsidP="000F7AC9">
            <w:pPr>
              <w:jc w:val="center"/>
              <w:rPr>
                <w:noProof/>
              </w:rPr>
            </w:pPr>
          </w:p>
          <w:p w14:paraId="7D2B74F3" w14:textId="1C4AA528" w:rsidR="002B1805" w:rsidRDefault="002B1805" w:rsidP="000F7AC9">
            <w:pPr>
              <w:jc w:val="center"/>
            </w:pPr>
            <w:r>
              <w:rPr>
                <w:noProof/>
              </w:rPr>
              <w:drawing>
                <wp:inline distT="0" distB="0" distL="0" distR="0" wp14:anchorId="6CBAA6E9" wp14:editId="40D5708A">
                  <wp:extent cx="480538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9">
                            <a:extLst>
                              <a:ext uri="{28A0092B-C50C-407E-A947-70E740481C1C}">
                                <a14:useLocalDpi xmlns:a14="http://schemas.microsoft.com/office/drawing/2010/main" val="0"/>
                              </a:ext>
                            </a:extLst>
                          </a:blip>
                          <a:srcRect l="195" t="15277" r="-32"/>
                          <a:stretch/>
                        </pic:blipFill>
                        <pic:spPr bwMode="auto">
                          <a:xfrm>
                            <a:off x="0" y="0"/>
                            <a:ext cx="4825839" cy="1147866"/>
                          </a:xfrm>
                          <a:prstGeom prst="rect">
                            <a:avLst/>
                          </a:prstGeom>
                          <a:ln>
                            <a:noFill/>
                          </a:ln>
                          <a:extLst>
                            <a:ext uri="{53640926-AAD7-44D8-BBD7-CCE9431645EC}">
                              <a14:shadowObscured xmlns:a14="http://schemas.microsoft.com/office/drawing/2010/main"/>
                            </a:ext>
                          </a:extLst>
                        </pic:spPr>
                      </pic:pic>
                    </a:graphicData>
                  </a:graphic>
                </wp:inline>
              </w:drawing>
            </w:r>
          </w:p>
          <w:p w14:paraId="07328019" w14:textId="77777777" w:rsidR="002B1805" w:rsidRDefault="002B1805" w:rsidP="000F7AC9">
            <w:pPr>
              <w:ind w:firstLine="720"/>
            </w:pPr>
          </w:p>
          <w:p w14:paraId="3768EF43" w14:textId="77777777" w:rsidR="002B1805" w:rsidRDefault="002B1805" w:rsidP="000F7AC9">
            <w:pPr>
              <w:ind w:firstLine="720"/>
            </w:pPr>
            <w:r>
              <w:t>Regression plots for both the data:</w:t>
            </w:r>
          </w:p>
          <w:p w14:paraId="4FAFAF50" w14:textId="77777777" w:rsidR="002B1805" w:rsidRDefault="002B1805" w:rsidP="000F7AC9">
            <w:pPr>
              <w:jc w:val="center"/>
              <w:rPr>
                <w:noProof/>
              </w:rPr>
            </w:pPr>
          </w:p>
          <w:p w14:paraId="21E55EF7" w14:textId="7475F16E" w:rsidR="002B1805" w:rsidRPr="006C44C9" w:rsidRDefault="002B1805" w:rsidP="000F7AC9">
            <w:pPr>
              <w:jc w:val="center"/>
            </w:pPr>
            <w:r>
              <w:rPr>
                <w:noProof/>
              </w:rPr>
              <w:drawing>
                <wp:inline distT="0" distB="0" distL="0" distR="0" wp14:anchorId="6BBBFB60" wp14:editId="32CDA73D">
                  <wp:extent cx="4877737" cy="25569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4907095" cy="2572323"/>
                          </a:xfrm>
                          <a:prstGeom prst="rect">
                            <a:avLst/>
                          </a:prstGeom>
                        </pic:spPr>
                      </pic:pic>
                    </a:graphicData>
                  </a:graphic>
                </wp:inline>
              </w:drawing>
            </w:r>
          </w:p>
          <w:p w14:paraId="7778E778" w14:textId="77777777" w:rsidR="002B1805" w:rsidRPr="004A5EF5" w:rsidRDefault="002B1805" w:rsidP="000F7AC9">
            <w:pPr>
              <w:pStyle w:val="Text"/>
            </w:pPr>
          </w:p>
        </w:tc>
        <w:tc>
          <w:tcPr>
            <w:tcW w:w="421" w:type="dxa"/>
            <w:shd w:val="clear" w:color="auto" w:fill="EDF0F4" w:themeFill="accent3"/>
          </w:tcPr>
          <w:p w14:paraId="7454DA35" w14:textId="77777777" w:rsidR="002B1805" w:rsidRPr="003A798E" w:rsidRDefault="002B1805" w:rsidP="000F7AC9"/>
        </w:tc>
      </w:tr>
    </w:tbl>
    <w:p w14:paraId="58F32774" w14:textId="2D98FAC4" w:rsidR="002B1805" w:rsidRDefault="002B1805"/>
    <w:p w14:paraId="60D8F443" w14:textId="77777777" w:rsidR="002B1805" w:rsidRDefault="002B1805">
      <w:r>
        <w:br w:type="page"/>
      </w:r>
    </w:p>
    <w:p w14:paraId="708EB3EA" w14:textId="484B3F85" w:rsidR="0023372C" w:rsidRDefault="0023372C"/>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23372C" w:rsidRPr="003A798E" w14:paraId="183396CC" w14:textId="77777777" w:rsidTr="000F7AC9">
        <w:trPr>
          <w:trHeight w:val="441"/>
        </w:trPr>
        <w:tc>
          <w:tcPr>
            <w:tcW w:w="421" w:type="dxa"/>
            <w:shd w:val="clear" w:color="auto" w:fill="EDF0F4" w:themeFill="accent3"/>
          </w:tcPr>
          <w:p w14:paraId="3BF008B4" w14:textId="77777777" w:rsidR="0023372C" w:rsidRPr="003A798E" w:rsidRDefault="0023372C" w:rsidP="000F7AC9"/>
        </w:tc>
        <w:tc>
          <w:tcPr>
            <w:tcW w:w="4912" w:type="dxa"/>
            <w:shd w:val="clear" w:color="auto" w:fill="EDF0F4" w:themeFill="accent3"/>
          </w:tcPr>
          <w:p w14:paraId="028AB6D0" w14:textId="77777777" w:rsidR="0023372C" w:rsidRPr="003A798E" w:rsidRDefault="0023372C" w:rsidP="000F7AC9"/>
        </w:tc>
        <w:tc>
          <w:tcPr>
            <w:tcW w:w="4912" w:type="dxa"/>
            <w:shd w:val="clear" w:color="auto" w:fill="EDF0F4" w:themeFill="accent3"/>
          </w:tcPr>
          <w:p w14:paraId="1E93FFBD" w14:textId="77777777" w:rsidR="0023372C" w:rsidRPr="003A798E" w:rsidRDefault="0023372C" w:rsidP="000F7AC9"/>
        </w:tc>
        <w:tc>
          <w:tcPr>
            <w:tcW w:w="421" w:type="dxa"/>
            <w:shd w:val="clear" w:color="auto" w:fill="EDF0F4" w:themeFill="accent3"/>
          </w:tcPr>
          <w:p w14:paraId="2EC6B5A7" w14:textId="77777777" w:rsidR="0023372C" w:rsidRPr="003A798E" w:rsidRDefault="0023372C" w:rsidP="000F7AC9"/>
        </w:tc>
      </w:tr>
      <w:tr w:rsidR="0023372C" w:rsidRPr="003A798E" w14:paraId="1DAAB603" w14:textId="77777777" w:rsidTr="000F7AC9">
        <w:trPr>
          <w:trHeight w:val="4599"/>
        </w:trPr>
        <w:tc>
          <w:tcPr>
            <w:tcW w:w="421" w:type="dxa"/>
            <w:shd w:val="clear" w:color="auto" w:fill="EDF0F4" w:themeFill="accent3"/>
          </w:tcPr>
          <w:p w14:paraId="0E2CBC65" w14:textId="77777777" w:rsidR="0023372C" w:rsidRPr="003A798E" w:rsidRDefault="0023372C" w:rsidP="000F7AC9"/>
        </w:tc>
        <w:tc>
          <w:tcPr>
            <w:tcW w:w="9824" w:type="dxa"/>
            <w:gridSpan w:val="2"/>
            <w:shd w:val="clear" w:color="auto" w:fill="EDF0F4" w:themeFill="accent3"/>
          </w:tcPr>
          <w:p w14:paraId="65442F94" w14:textId="4C3EDCBD" w:rsidR="0023372C" w:rsidRDefault="0023372C" w:rsidP="000F7AC9">
            <w:pPr>
              <w:pStyle w:val="Heading4"/>
              <w:numPr>
                <w:ilvl w:val="0"/>
                <w:numId w:val="3"/>
              </w:numPr>
              <w:rPr>
                <w:u w:val="single"/>
              </w:rPr>
            </w:pPr>
            <w:r w:rsidRPr="006C44C9">
              <w:rPr>
                <w:u w:val="single"/>
              </w:rPr>
              <w:t xml:space="preserve">Regression using </w:t>
            </w:r>
            <w:proofErr w:type="spellStart"/>
            <w:r>
              <w:rPr>
                <w:u w:val="single"/>
              </w:rPr>
              <w:t>Adabooster</w:t>
            </w:r>
            <w:proofErr w:type="spellEnd"/>
            <w:r>
              <w:rPr>
                <w:u w:val="single"/>
              </w:rPr>
              <w:t xml:space="preserve"> Regressor</w:t>
            </w:r>
            <w:r w:rsidRPr="006C44C9">
              <w:rPr>
                <w:u w:val="single"/>
              </w:rPr>
              <w:t>:</w:t>
            </w:r>
          </w:p>
          <w:p w14:paraId="03E22626" w14:textId="77777777" w:rsidR="0023372C" w:rsidRDefault="0023372C" w:rsidP="000F7AC9">
            <w:pPr>
              <w:rPr>
                <w:noProof/>
              </w:rPr>
            </w:pPr>
          </w:p>
          <w:p w14:paraId="15DE2A11" w14:textId="77777777" w:rsidR="0023372C" w:rsidRDefault="0023372C" w:rsidP="000F7AC9">
            <w:pPr>
              <w:ind w:firstLine="720"/>
              <w:rPr>
                <w:noProof/>
              </w:rPr>
            </w:pPr>
            <w:r>
              <w:rPr>
                <w:noProof/>
              </w:rPr>
              <w:t>Statistics for mordred data:</w:t>
            </w:r>
          </w:p>
          <w:p w14:paraId="08CD617E" w14:textId="77777777" w:rsidR="0023372C" w:rsidRDefault="0023372C" w:rsidP="0023372C">
            <w:pPr>
              <w:rPr>
                <w:noProof/>
              </w:rPr>
            </w:pPr>
          </w:p>
          <w:p w14:paraId="3C0A17DB" w14:textId="548EE3FE" w:rsidR="0023372C" w:rsidRDefault="0023372C" w:rsidP="000F7AC9">
            <w:pPr>
              <w:jc w:val="center"/>
              <w:rPr>
                <w:noProof/>
              </w:rPr>
            </w:pPr>
            <w:r>
              <w:rPr>
                <w:noProof/>
              </w:rPr>
              <w:drawing>
                <wp:inline distT="0" distB="0" distL="0" distR="0" wp14:anchorId="7258D9C9" wp14:editId="4A6741DB">
                  <wp:extent cx="4724400" cy="112349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1">
                            <a:extLst>
                              <a:ext uri="{28A0092B-C50C-407E-A947-70E740481C1C}">
                                <a14:useLocalDpi xmlns:a14="http://schemas.microsoft.com/office/drawing/2010/main" val="0"/>
                              </a:ext>
                            </a:extLst>
                          </a:blip>
                          <a:srcRect t="16410" r="2776"/>
                          <a:stretch/>
                        </pic:blipFill>
                        <pic:spPr bwMode="auto">
                          <a:xfrm>
                            <a:off x="0" y="0"/>
                            <a:ext cx="4787747" cy="1138558"/>
                          </a:xfrm>
                          <a:prstGeom prst="rect">
                            <a:avLst/>
                          </a:prstGeom>
                          <a:ln>
                            <a:noFill/>
                          </a:ln>
                          <a:extLst>
                            <a:ext uri="{53640926-AAD7-44D8-BBD7-CCE9431645EC}">
                              <a14:shadowObscured xmlns:a14="http://schemas.microsoft.com/office/drawing/2010/main"/>
                            </a:ext>
                          </a:extLst>
                        </pic:spPr>
                      </pic:pic>
                    </a:graphicData>
                  </a:graphic>
                </wp:inline>
              </w:drawing>
            </w:r>
          </w:p>
          <w:p w14:paraId="6A41F310" w14:textId="77777777" w:rsidR="0023372C" w:rsidRDefault="0023372C" w:rsidP="000F7AC9">
            <w:pPr>
              <w:ind w:firstLine="720"/>
              <w:rPr>
                <w:noProof/>
              </w:rPr>
            </w:pPr>
          </w:p>
          <w:p w14:paraId="7F16AA17" w14:textId="77777777" w:rsidR="0023372C" w:rsidRDefault="0023372C" w:rsidP="000F7AC9">
            <w:pPr>
              <w:ind w:firstLine="720"/>
              <w:rPr>
                <w:noProof/>
              </w:rPr>
            </w:pPr>
            <w:r>
              <w:rPr>
                <w:noProof/>
              </w:rPr>
              <w:t>Statistics for PaDEL data:</w:t>
            </w:r>
          </w:p>
          <w:p w14:paraId="1E925846" w14:textId="77777777" w:rsidR="0023372C" w:rsidRDefault="0023372C" w:rsidP="0023372C">
            <w:pPr>
              <w:rPr>
                <w:noProof/>
              </w:rPr>
            </w:pPr>
          </w:p>
          <w:p w14:paraId="39A0375B" w14:textId="5E41D4EC" w:rsidR="0023372C" w:rsidRDefault="0023372C" w:rsidP="000F7AC9">
            <w:pPr>
              <w:jc w:val="center"/>
            </w:pPr>
            <w:r>
              <w:rPr>
                <w:noProof/>
              </w:rPr>
              <w:drawing>
                <wp:inline distT="0" distB="0" distL="0" distR="0" wp14:anchorId="1CA238C6" wp14:editId="673D6A3B">
                  <wp:extent cx="4721490" cy="1134533"/>
                  <wp:effectExtent l="0" t="0" r="317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2">
                            <a:extLst>
                              <a:ext uri="{28A0092B-C50C-407E-A947-70E740481C1C}">
                                <a14:useLocalDpi xmlns:a14="http://schemas.microsoft.com/office/drawing/2010/main" val="0"/>
                              </a:ext>
                            </a:extLst>
                          </a:blip>
                          <a:srcRect l="386" t="12699" r="95"/>
                          <a:stretch/>
                        </pic:blipFill>
                        <pic:spPr bwMode="auto">
                          <a:xfrm>
                            <a:off x="0" y="0"/>
                            <a:ext cx="4753975" cy="1142339"/>
                          </a:xfrm>
                          <a:prstGeom prst="rect">
                            <a:avLst/>
                          </a:prstGeom>
                          <a:ln>
                            <a:noFill/>
                          </a:ln>
                          <a:extLst>
                            <a:ext uri="{53640926-AAD7-44D8-BBD7-CCE9431645EC}">
                              <a14:shadowObscured xmlns:a14="http://schemas.microsoft.com/office/drawing/2010/main"/>
                            </a:ext>
                          </a:extLst>
                        </pic:spPr>
                      </pic:pic>
                    </a:graphicData>
                  </a:graphic>
                </wp:inline>
              </w:drawing>
            </w:r>
          </w:p>
          <w:p w14:paraId="527864A4" w14:textId="77777777" w:rsidR="0023372C" w:rsidRDefault="0023372C" w:rsidP="000F7AC9">
            <w:pPr>
              <w:ind w:firstLine="720"/>
            </w:pPr>
          </w:p>
          <w:p w14:paraId="6FB9C576" w14:textId="77777777" w:rsidR="0023372C" w:rsidRDefault="0023372C" w:rsidP="000F7AC9">
            <w:pPr>
              <w:ind w:firstLine="720"/>
            </w:pPr>
            <w:r>
              <w:t>Regression plots for both the data:</w:t>
            </w:r>
          </w:p>
          <w:p w14:paraId="5A314D09" w14:textId="77777777" w:rsidR="0023372C" w:rsidRDefault="0023372C" w:rsidP="0023372C">
            <w:pPr>
              <w:rPr>
                <w:noProof/>
              </w:rPr>
            </w:pPr>
          </w:p>
          <w:p w14:paraId="5B28BEFB" w14:textId="1AE83B22" w:rsidR="0023372C" w:rsidRPr="006C44C9" w:rsidRDefault="0023372C" w:rsidP="000F7AC9">
            <w:pPr>
              <w:jc w:val="center"/>
            </w:pPr>
            <w:r>
              <w:rPr>
                <w:noProof/>
              </w:rPr>
              <w:drawing>
                <wp:inline distT="0" distB="0" distL="0" distR="0" wp14:anchorId="563FB956" wp14:editId="21A41A09">
                  <wp:extent cx="4961514" cy="24468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3">
                            <a:extLst>
                              <a:ext uri="{28A0092B-C50C-407E-A947-70E740481C1C}">
                                <a14:useLocalDpi xmlns:a14="http://schemas.microsoft.com/office/drawing/2010/main" val="0"/>
                              </a:ext>
                            </a:extLst>
                          </a:blip>
                          <a:srcRect r="3937"/>
                          <a:stretch/>
                        </pic:blipFill>
                        <pic:spPr bwMode="auto">
                          <a:xfrm>
                            <a:off x="0" y="0"/>
                            <a:ext cx="4979169" cy="2455574"/>
                          </a:xfrm>
                          <a:prstGeom prst="rect">
                            <a:avLst/>
                          </a:prstGeom>
                          <a:ln>
                            <a:noFill/>
                          </a:ln>
                          <a:extLst>
                            <a:ext uri="{53640926-AAD7-44D8-BBD7-CCE9431645EC}">
                              <a14:shadowObscured xmlns:a14="http://schemas.microsoft.com/office/drawing/2010/main"/>
                            </a:ext>
                          </a:extLst>
                        </pic:spPr>
                      </pic:pic>
                    </a:graphicData>
                  </a:graphic>
                </wp:inline>
              </w:drawing>
            </w:r>
          </w:p>
          <w:p w14:paraId="453385A4" w14:textId="77777777" w:rsidR="0023372C" w:rsidRPr="004A5EF5" w:rsidRDefault="0023372C" w:rsidP="000F7AC9">
            <w:pPr>
              <w:pStyle w:val="Text"/>
            </w:pPr>
          </w:p>
        </w:tc>
        <w:tc>
          <w:tcPr>
            <w:tcW w:w="421" w:type="dxa"/>
            <w:shd w:val="clear" w:color="auto" w:fill="EDF0F4" w:themeFill="accent3"/>
          </w:tcPr>
          <w:p w14:paraId="649AB1FA" w14:textId="77777777" w:rsidR="0023372C" w:rsidRPr="003A798E" w:rsidRDefault="0023372C" w:rsidP="000F7AC9"/>
        </w:tc>
      </w:tr>
    </w:tbl>
    <w:p w14:paraId="09D0B6B3" w14:textId="77777777" w:rsidR="0023372C" w:rsidRDefault="0023372C">
      <w:r>
        <w:br w:type="page"/>
      </w:r>
    </w:p>
    <w:p w14:paraId="6F591A1A" w14:textId="7AD8129B" w:rsidR="0023372C" w:rsidRDefault="0023372C"/>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23372C" w:rsidRPr="003A798E" w14:paraId="23C813E4" w14:textId="77777777" w:rsidTr="000F7AC9">
        <w:trPr>
          <w:trHeight w:val="441"/>
        </w:trPr>
        <w:tc>
          <w:tcPr>
            <w:tcW w:w="421" w:type="dxa"/>
            <w:shd w:val="clear" w:color="auto" w:fill="EDF0F4" w:themeFill="accent3"/>
          </w:tcPr>
          <w:p w14:paraId="1FFCCB48" w14:textId="77777777" w:rsidR="0023372C" w:rsidRPr="003A798E" w:rsidRDefault="0023372C" w:rsidP="000F7AC9"/>
        </w:tc>
        <w:tc>
          <w:tcPr>
            <w:tcW w:w="4912" w:type="dxa"/>
            <w:shd w:val="clear" w:color="auto" w:fill="EDF0F4" w:themeFill="accent3"/>
          </w:tcPr>
          <w:p w14:paraId="400F4001" w14:textId="77777777" w:rsidR="0023372C" w:rsidRPr="003A798E" w:rsidRDefault="0023372C" w:rsidP="000F7AC9"/>
        </w:tc>
        <w:tc>
          <w:tcPr>
            <w:tcW w:w="4912" w:type="dxa"/>
            <w:shd w:val="clear" w:color="auto" w:fill="EDF0F4" w:themeFill="accent3"/>
          </w:tcPr>
          <w:p w14:paraId="24173EB5" w14:textId="77777777" w:rsidR="0023372C" w:rsidRPr="003A798E" w:rsidRDefault="0023372C" w:rsidP="000F7AC9"/>
        </w:tc>
        <w:tc>
          <w:tcPr>
            <w:tcW w:w="421" w:type="dxa"/>
            <w:shd w:val="clear" w:color="auto" w:fill="EDF0F4" w:themeFill="accent3"/>
          </w:tcPr>
          <w:p w14:paraId="2ACD5F27" w14:textId="77777777" w:rsidR="0023372C" w:rsidRPr="003A798E" w:rsidRDefault="0023372C" w:rsidP="000F7AC9"/>
        </w:tc>
      </w:tr>
      <w:tr w:rsidR="0023372C" w:rsidRPr="003A798E" w14:paraId="31C7AC14" w14:textId="77777777" w:rsidTr="000F7AC9">
        <w:trPr>
          <w:trHeight w:val="4599"/>
        </w:trPr>
        <w:tc>
          <w:tcPr>
            <w:tcW w:w="421" w:type="dxa"/>
            <w:shd w:val="clear" w:color="auto" w:fill="EDF0F4" w:themeFill="accent3"/>
          </w:tcPr>
          <w:p w14:paraId="4DAFD88F" w14:textId="77777777" w:rsidR="0023372C" w:rsidRPr="003A798E" w:rsidRDefault="0023372C" w:rsidP="000F7AC9"/>
        </w:tc>
        <w:tc>
          <w:tcPr>
            <w:tcW w:w="9824" w:type="dxa"/>
            <w:gridSpan w:val="2"/>
            <w:shd w:val="clear" w:color="auto" w:fill="EDF0F4" w:themeFill="accent3"/>
          </w:tcPr>
          <w:p w14:paraId="6E13D1C5" w14:textId="7DDA8F88" w:rsidR="0023372C" w:rsidRDefault="0023372C" w:rsidP="000F7AC9">
            <w:pPr>
              <w:pStyle w:val="Heading4"/>
              <w:numPr>
                <w:ilvl w:val="0"/>
                <w:numId w:val="3"/>
              </w:numPr>
              <w:rPr>
                <w:u w:val="single"/>
              </w:rPr>
            </w:pPr>
            <w:r w:rsidRPr="006C44C9">
              <w:rPr>
                <w:u w:val="single"/>
              </w:rPr>
              <w:t xml:space="preserve">Regression using </w:t>
            </w:r>
            <w:r>
              <w:rPr>
                <w:u w:val="single"/>
              </w:rPr>
              <w:t>Voting Regressor</w:t>
            </w:r>
            <w:r w:rsidRPr="006C44C9">
              <w:rPr>
                <w:u w:val="single"/>
              </w:rPr>
              <w:t>:</w:t>
            </w:r>
          </w:p>
          <w:p w14:paraId="09635B05" w14:textId="77777777" w:rsidR="0023372C" w:rsidRDefault="0023372C" w:rsidP="000F7AC9">
            <w:pPr>
              <w:rPr>
                <w:noProof/>
              </w:rPr>
            </w:pPr>
          </w:p>
          <w:p w14:paraId="43A78A62" w14:textId="77777777" w:rsidR="0023372C" w:rsidRDefault="0023372C" w:rsidP="000F7AC9">
            <w:pPr>
              <w:ind w:firstLine="720"/>
              <w:rPr>
                <w:noProof/>
              </w:rPr>
            </w:pPr>
            <w:r>
              <w:rPr>
                <w:noProof/>
              </w:rPr>
              <w:t>Statistics for mordred data:</w:t>
            </w:r>
          </w:p>
          <w:p w14:paraId="4967620C" w14:textId="77777777" w:rsidR="0023372C" w:rsidRDefault="0023372C" w:rsidP="0023372C">
            <w:pPr>
              <w:rPr>
                <w:noProof/>
              </w:rPr>
            </w:pPr>
          </w:p>
          <w:p w14:paraId="5234E4F4" w14:textId="410A7641" w:rsidR="0023372C" w:rsidRDefault="0023372C" w:rsidP="000F7AC9">
            <w:pPr>
              <w:jc w:val="center"/>
              <w:rPr>
                <w:noProof/>
              </w:rPr>
            </w:pPr>
            <w:r>
              <w:rPr>
                <w:noProof/>
              </w:rPr>
              <w:drawing>
                <wp:inline distT="0" distB="0" distL="0" distR="0" wp14:anchorId="0C94D9EC" wp14:editId="723C5940">
                  <wp:extent cx="4596443" cy="10414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4">
                            <a:extLst>
                              <a:ext uri="{28A0092B-C50C-407E-A947-70E740481C1C}">
                                <a14:useLocalDpi xmlns:a14="http://schemas.microsoft.com/office/drawing/2010/main" val="0"/>
                              </a:ext>
                            </a:extLst>
                          </a:blip>
                          <a:srcRect t="12403"/>
                          <a:stretch/>
                        </pic:blipFill>
                        <pic:spPr bwMode="auto">
                          <a:xfrm>
                            <a:off x="0" y="0"/>
                            <a:ext cx="4618827" cy="1046471"/>
                          </a:xfrm>
                          <a:prstGeom prst="rect">
                            <a:avLst/>
                          </a:prstGeom>
                          <a:ln>
                            <a:noFill/>
                          </a:ln>
                          <a:extLst>
                            <a:ext uri="{53640926-AAD7-44D8-BBD7-CCE9431645EC}">
                              <a14:shadowObscured xmlns:a14="http://schemas.microsoft.com/office/drawing/2010/main"/>
                            </a:ext>
                          </a:extLst>
                        </pic:spPr>
                      </pic:pic>
                    </a:graphicData>
                  </a:graphic>
                </wp:inline>
              </w:drawing>
            </w:r>
          </w:p>
          <w:p w14:paraId="524034F7" w14:textId="77777777" w:rsidR="0023372C" w:rsidRDefault="0023372C" w:rsidP="000F7AC9">
            <w:pPr>
              <w:ind w:firstLine="720"/>
              <w:rPr>
                <w:noProof/>
              </w:rPr>
            </w:pPr>
          </w:p>
          <w:p w14:paraId="283CE256" w14:textId="31C27ED8" w:rsidR="0023372C" w:rsidRDefault="0023372C" w:rsidP="0023372C">
            <w:pPr>
              <w:ind w:firstLine="720"/>
              <w:rPr>
                <w:noProof/>
              </w:rPr>
            </w:pPr>
            <w:r>
              <w:rPr>
                <w:noProof/>
              </w:rPr>
              <w:t>Statistics for PaDEL data:</w:t>
            </w:r>
          </w:p>
          <w:p w14:paraId="55C730A1" w14:textId="77777777" w:rsidR="0023372C" w:rsidRDefault="0023372C" w:rsidP="000F7AC9">
            <w:pPr>
              <w:jc w:val="center"/>
              <w:rPr>
                <w:noProof/>
              </w:rPr>
            </w:pPr>
          </w:p>
          <w:p w14:paraId="42C3C240" w14:textId="41D2F9D5" w:rsidR="0023372C" w:rsidRDefault="0023372C" w:rsidP="000F7AC9">
            <w:pPr>
              <w:jc w:val="center"/>
            </w:pPr>
            <w:r>
              <w:rPr>
                <w:noProof/>
              </w:rPr>
              <w:drawing>
                <wp:inline distT="0" distB="0" distL="0" distR="0" wp14:anchorId="12F7D1B4" wp14:editId="64C9B5CF">
                  <wp:extent cx="4588510" cy="1098496"/>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5">
                            <a:extLst>
                              <a:ext uri="{28A0092B-C50C-407E-A947-70E740481C1C}">
                                <a14:useLocalDpi xmlns:a14="http://schemas.microsoft.com/office/drawing/2010/main" val="0"/>
                              </a:ext>
                            </a:extLst>
                          </a:blip>
                          <a:srcRect l="397" t="13043" r="1"/>
                          <a:stretch/>
                        </pic:blipFill>
                        <pic:spPr bwMode="auto">
                          <a:xfrm>
                            <a:off x="0" y="0"/>
                            <a:ext cx="4629442" cy="1108295"/>
                          </a:xfrm>
                          <a:prstGeom prst="rect">
                            <a:avLst/>
                          </a:prstGeom>
                          <a:ln>
                            <a:noFill/>
                          </a:ln>
                          <a:extLst>
                            <a:ext uri="{53640926-AAD7-44D8-BBD7-CCE9431645EC}">
                              <a14:shadowObscured xmlns:a14="http://schemas.microsoft.com/office/drawing/2010/main"/>
                            </a:ext>
                          </a:extLst>
                        </pic:spPr>
                      </pic:pic>
                    </a:graphicData>
                  </a:graphic>
                </wp:inline>
              </w:drawing>
            </w:r>
          </w:p>
          <w:p w14:paraId="6AFFF640" w14:textId="77777777" w:rsidR="0023372C" w:rsidRDefault="0023372C" w:rsidP="000F7AC9">
            <w:pPr>
              <w:ind w:firstLine="720"/>
            </w:pPr>
          </w:p>
          <w:p w14:paraId="7896EFC1" w14:textId="77777777" w:rsidR="0023372C" w:rsidRDefault="0023372C" w:rsidP="000F7AC9">
            <w:pPr>
              <w:ind w:firstLine="720"/>
            </w:pPr>
            <w:r>
              <w:t>Regression plots for both the data:</w:t>
            </w:r>
          </w:p>
          <w:p w14:paraId="04CC6EC7" w14:textId="77777777" w:rsidR="0023372C" w:rsidRDefault="0023372C" w:rsidP="0023372C">
            <w:pPr>
              <w:rPr>
                <w:noProof/>
              </w:rPr>
            </w:pPr>
          </w:p>
          <w:p w14:paraId="20395936" w14:textId="158E07C3" w:rsidR="0023372C" w:rsidRPr="006C44C9" w:rsidRDefault="0023372C" w:rsidP="000F7AC9">
            <w:pPr>
              <w:jc w:val="center"/>
            </w:pPr>
            <w:r>
              <w:rPr>
                <w:noProof/>
              </w:rPr>
              <w:drawing>
                <wp:inline distT="0" distB="0" distL="0" distR="0" wp14:anchorId="2840A05B" wp14:editId="75D32599">
                  <wp:extent cx="4939776" cy="2582333"/>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6">
                            <a:extLst>
                              <a:ext uri="{28A0092B-C50C-407E-A947-70E740481C1C}">
                                <a14:useLocalDpi xmlns:a14="http://schemas.microsoft.com/office/drawing/2010/main" val="0"/>
                              </a:ext>
                            </a:extLst>
                          </a:blip>
                          <a:srcRect l="1453" t="-720" r="1163" b="-1"/>
                          <a:stretch/>
                        </pic:blipFill>
                        <pic:spPr bwMode="auto">
                          <a:xfrm>
                            <a:off x="0" y="0"/>
                            <a:ext cx="4946608" cy="2585905"/>
                          </a:xfrm>
                          <a:prstGeom prst="rect">
                            <a:avLst/>
                          </a:prstGeom>
                          <a:ln>
                            <a:noFill/>
                          </a:ln>
                          <a:extLst>
                            <a:ext uri="{53640926-AAD7-44D8-BBD7-CCE9431645EC}">
                              <a14:shadowObscured xmlns:a14="http://schemas.microsoft.com/office/drawing/2010/main"/>
                            </a:ext>
                          </a:extLst>
                        </pic:spPr>
                      </pic:pic>
                    </a:graphicData>
                  </a:graphic>
                </wp:inline>
              </w:drawing>
            </w:r>
          </w:p>
          <w:p w14:paraId="53202137" w14:textId="77777777" w:rsidR="0023372C" w:rsidRPr="004A5EF5" w:rsidRDefault="0023372C" w:rsidP="000F7AC9">
            <w:pPr>
              <w:pStyle w:val="Text"/>
            </w:pPr>
          </w:p>
        </w:tc>
        <w:tc>
          <w:tcPr>
            <w:tcW w:w="421" w:type="dxa"/>
            <w:shd w:val="clear" w:color="auto" w:fill="EDF0F4" w:themeFill="accent3"/>
          </w:tcPr>
          <w:p w14:paraId="12A72874" w14:textId="77777777" w:rsidR="0023372C" w:rsidRPr="003A798E" w:rsidRDefault="0023372C" w:rsidP="000F7AC9"/>
        </w:tc>
      </w:tr>
    </w:tbl>
    <w:p w14:paraId="4E4EB12E" w14:textId="77777777" w:rsidR="0023372C" w:rsidRDefault="0023372C">
      <w:r>
        <w:br w:type="page"/>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23372C" w:rsidRPr="003A798E" w14:paraId="040E499F" w14:textId="77777777" w:rsidTr="000F7AC9">
        <w:trPr>
          <w:trHeight w:val="441"/>
        </w:trPr>
        <w:tc>
          <w:tcPr>
            <w:tcW w:w="421" w:type="dxa"/>
            <w:shd w:val="clear" w:color="auto" w:fill="EDF0F4" w:themeFill="accent3"/>
          </w:tcPr>
          <w:p w14:paraId="74106EAB" w14:textId="77777777" w:rsidR="0023372C" w:rsidRPr="003A798E" w:rsidRDefault="0023372C" w:rsidP="000F7AC9"/>
        </w:tc>
        <w:tc>
          <w:tcPr>
            <w:tcW w:w="4912" w:type="dxa"/>
            <w:shd w:val="clear" w:color="auto" w:fill="EDF0F4" w:themeFill="accent3"/>
          </w:tcPr>
          <w:p w14:paraId="35727B20" w14:textId="77777777" w:rsidR="0023372C" w:rsidRPr="003A798E" w:rsidRDefault="0023372C" w:rsidP="000F7AC9"/>
        </w:tc>
        <w:tc>
          <w:tcPr>
            <w:tcW w:w="4912" w:type="dxa"/>
            <w:shd w:val="clear" w:color="auto" w:fill="EDF0F4" w:themeFill="accent3"/>
          </w:tcPr>
          <w:p w14:paraId="03EA4EC6" w14:textId="77777777" w:rsidR="0023372C" w:rsidRPr="003A798E" w:rsidRDefault="0023372C" w:rsidP="000F7AC9"/>
        </w:tc>
        <w:tc>
          <w:tcPr>
            <w:tcW w:w="421" w:type="dxa"/>
            <w:shd w:val="clear" w:color="auto" w:fill="EDF0F4" w:themeFill="accent3"/>
          </w:tcPr>
          <w:p w14:paraId="4EDCB4BB" w14:textId="77777777" w:rsidR="0023372C" w:rsidRPr="003A798E" w:rsidRDefault="0023372C" w:rsidP="000F7AC9"/>
        </w:tc>
      </w:tr>
      <w:tr w:rsidR="0023372C" w:rsidRPr="003A798E" w14:paraId="767C1A68" w14:textId="77777777" w:rsidTr="000F7AC9">
        <w:trPr>
          <w:trHeight w:val="4599"/>
        </w:trPr>
        <w:tc>
          <w:tcPr>
            <w:tcW w:w="421" w:type="dxa"/>
            <w:shd w:val="clear" w:color="auto" w:fill="EDF0F4" w:themeFill="accent3"/>
          </w:tcPr>
          <w:p w14:paraId="332B0A84" w14:textId="77777777" w:rsidR="0023372C" w:rsidRPr="003A798E" w:rsidRDefault="0023372C" w:rsidP="000F7AC9"/>
        </w:tc>
        <w:tc>
          <w:tcPr>
            <w:tcW w:w="9824" w:type="dxa"/>
            <w:gridSpan w:val="2"/>
            <w:shd w:val="clear" w:color="auto" w:fill="EDF0F4" w:themeFill="accent3"/>
          </w:tcPr>
          <w:p w14:paraId="7E127E02" w14:textId="6A3089AD" w:rsidR="0023372C" w:rsidRPr="0023372C" w:rsidRDefault="0023372C" w:rsidP="0023372C">
            <w:pPr>
              <w:pStyle w:val="Heading4"/>
              <w:rPr>
                <w:u w:val="single"/>
              </w:rPr>
            </w:pPr>
            <w:r>
              <w:rPr>
                <w:u w:val="single"/>
              </w:rPr>
              <w:t>All Model Statistics:</w:t>
            </w:r>
          </w:p>
          <w:p w14:paraId="1BDFBBA2" w14:textId="77777777" w:rsidR="0023372C" w:rsidRDefault="0023372C" w:rsidP="0023372C"/>
          <w:p w14:paraId="34C04712" w14:textId="77777777" w:rsidR="0023372C" w:rsidRDefault="0023372C" w:rsidP="0023372C">
            <w:r>
              <w:t>These are the best statistics obtained running the program:</w:t>
            </w:r>
          </w:p>
          <w:p w14:paraId="17844F0F" w14:textId="77777777" w:rsidR="0023372C" w:rsidRDefault="0023372C" w:rsidP="0023372C"/>
          <w:p w14:paraId="3431FEBD" w14:textId="342721D0" w:rsidR="0023372C" w:rsidRPr="00C945E1" w:rsidRDefault="0023372C" w:rsidP="0023372C">
            <w:pPr>
              <w:rPr>
                <w:noProof/>
                <w:u w:val="single"/>
              </w:rPr>
            </w:pPr>
            <w:r w:rsidRPr="00C945E1">
              <w:rPr>
                <w:noProof/>
                <w:u w:val="single"/>
              </w:rPr>
              <w:t>Fo</w:t>
            </w:r>
            <w:r w:rsidR="00C945E1" w:rsidRPr="00C945E1">
              <w:rPr>
                <w:noProof/>
                <w:u w:val="single"/>
              </w:rPr>
              <w:t>r Mordred Data:</w:t>
            </w:r>
          </w:p>
          <w:p w14:paraId="5C48E9D3" w14:textId="77777777" w:rsidR="00C945E1" w:rsidRDefault="00C945E1" w:rsidP="0023372C">
            <w:pPr>
              <w:rPr>
                <w:noProof/>
              </w:rPr>
            </w:pPr>
          </w:p>
          <w:p w14:paraId="06256C85" w14:textId="706029D7" w:rsidR="0023372C" w:rsidRDefault="0023372C" w:rsidP="00C945E1">
            <w:pPr>
              <w:jc w:val="center"/>
              <w:rPr>
                <w:noProof/>
              </w:rPr>
            </w:pPr>
            <w:r>
              <w:rPr>
                <w:noProof/>
              </w:rPr>
              <w:drawing>
                <wp:inline distT="0" distB="0" distL="0" distR="0" wp14:anchorId="2168EFD9" wp14:editId="79DEC92C">
                  <wp:extent cx="4245153" cy="1439333"/>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7">
                            <a:extLst>
                              <a:ext uri="{28A0092B-C50C-407E-A947-70E740481C1C}">
                                <a14:useLocalDpi xmlns:a14="http://schemas.microsoft.com/office/drawing/2010/main" val="0"/>
                              </a:ext>
                            </a:extLst>
                          </a:blip>
                          <a:srcRect l="3001" t="50740" r="71064" b="2286"/>
                          <a:stretch/>
                        </pic:blipFill>
                        <pic:spPr bwMode="auto">
                          <a:xfrm>
                            <a:off x="0" y="0"/>
                            <a:ext cx="4332486" cy="1468944"/>
                          </a:xfrm>
                          <a:prstGeom prst="rect">
                            <a:avLst/>
                          </a:prstGeom>
                          <a:ln>
                            <a:noFill/>
                          </a:ln>
                          <a:extLst>
                            <a:ext uri="{53640926-AAD7-44D8-BBD7-CCE9431645EC}">
                              <a14:shadowObscured xmlns:a14="http://schemas.microsoft.com/office/drawing/2010/main"/>
                            </a:ext>
                          </a:extLst>
                        </pic:spPr>
                      </pic:pic>
                    </a:graphicData>
                  </a:graphic>
                </wp:inline>
              </w:drawing>
            </w:r>
          </w:p>
          <w:p w14:paraId="565A02CC" w14:textId="77777777" w:rsidR="0023372C" w:rsidRDefault="0023372C" w:rsidP="0023372C">
            <w:pPr>
              <w:rPr>
                <w:noProof/>
              </w:rPr>
            </w:pPr>
          </w:p>
          <w:p w14:paraId="782F0455" w14:textId="77777777" w:rsidR="0023372C" w:rsidRDefault="0023372C" w:rsidP="0023372C">
            <w:pPr>
              <w:rPr>
                <w:noProof/>
              </w:rPr>
            </w:pPr>
          </w:p>
          <w:p w14:paraId="4BF3D843" w14:textId="7F6F3734" w:rsidR="0023372C" w:rsidRDefault="00C945E1" w:rsidP="0023372C">
            <w:pPr>
              <w:rPr>
                <w:noProof/>
                <w:u w:val="single"/>
              </w:rPr>
            </w:pPr>
            <w:r w:rsidRPr="00C945E1">
              <w:rPr>
                <w:noProof/>
                <w:u w:val="single"/>
              </w:rPr>
              <w:t>For PaDEL Data:</w:t>
            </w:r>
          </w:p>
          <w:p w14:paraId="68A5CE25" w14:textId="77777777" w:rsidR="00C945E1" w:rsidRPr="00C945E1" w:rsidRDefault="00C945E1" w:rsidP="0023372C">
            <w:pPr>
              <w:rPr>
                <w:noProof/>
                <w:u w:val="single"/>
              </w:rPr>
            </w:pPr>
          </w:p>
          <w:p w14:paraId="2914FAA8" w14:textId="77777777" w:rsidR="0023372C" w:rsidRDefault="0023372C" w:rsidP="00C945E1">
            <w:pPr>
              <w:jc w:val="center"/>
            </w:pPr>
            <w:r>
              <w:rPr>
                <w:noProof/>
              </w:rPr>
              <w:drawing>
                <wp:inline distT="0" distB="0" distL="0" distR="0" wp14:anchorId="50898D9A" wp14:editId="16FEA1F7">
                  <wp:extent cx="4284133" cy="1504219"/>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8">
                            <a:extLst>
                              <a:ext uri="{28A0092B-C50C-407E-A947-70E740481C1C}">
                                <a14:useLocalDpi xmlns:a14="http://schemas.microsoft.com/office/drawing/2010/main" val="0"/>
                              </a:ext>
                            </a:extLst>
                          </a:blip>
                          <a:srcRect l="3122" t="51017" r="71614" b="2081"/>
                          <a:stretch/>
                        </pic:blipFill>
                        <pic:spPr bwMode="auto">
                          <a:xfrm>
                            <a:off x="0" y="0"/>
                            <a:ext cx="4379626" cy="1537748"/>
                          </a:xfrm>
                          <a:prstGeom prst="rect">
                            <a:avLst/>
                          </a:prstGeom>
                          <a:ln>
                            <a:noFill/>
                          </a:ln>
                          <a:extLst>
                            <a:ext uri="{53640926-AAD7-44D8-BBD7-CCE9431645EC}">
                              <a14:shadowObscured xmlns:a14="http://schemas.microsoft.com/office/drawing/2010/main"/>
                            </a:ext>
                          </a:extLst>
                        </pic:spPr>
                      </pic:pic>
                    </a:graphicData>
                  </a:graphic>
                </wp:inline>
              </w:drawing>
            </w:r>
          </w:p>
          <w:p w14:paraId="607C99BA" w14:textId="77777777" w:rsidR="00C945E1" w:rsidRDefault="00C945E1" w:rsidP="00C945E1">
            <w:pPr>
              <w:jc w:val="center"/>
            </w:pPr>
          </w:p>
          <w:p w14:paraId="6B2C780C" w14:textId="77777777" w:rsidR="00C945E1" w:rsidRDefault="00C945E1" w:rsidP="00C945E1"/>
          <w:p w14:paraId="25CDCF2C" w14:textId="77777777" w:rsidR="00C945E1" w:rsidRDefault="00C945E1" w:rsidP="00C945E1">
            <w:pPr>
              <w:pStyle w:val="Heading3"/>
            </w:pPr>
            <w:r>
              <w:t>Conclusion:</w:t>
            </w:r>
          </w:p>
          <w:p w14:paraId="63C67755" w14:textId="77777777" w:rsidR="00C945E1" w:rsidRDefault="00C945E1" w:rsidP="00C945E1"/>
          <w:p w14:paraId="0992665E" w14:textId="77777777" w:rsidR="00C945E1" w:rsidRDefault="00C945E1" w:rsidP="00C945E1">
            <w:pPr>
              <w:pStyle w:val="ListParagraph"/>
              <w:numPr>
                <w:ilvl w:val="0"/>
                <w:numId w:val="4"/>
              </w:numPr>
            </w:pPr>
            <w:r>
              <w:t xml:space="preserve">The </w:t>
            </w:r>
            <w:proofErr w:type="spellStart"/>
            <w:r>
              <w:t>PaDel</w:t>
            </w:r>
            <w:proofErr w:type="spellEnd"/>
            <w:r>
              <w:t xml:space="preserve"> fingerprint calculations were faster and better for predicting the bioactivity values as compared to Mordred descriptors.</w:t>
            </w:r>
          </w:p>
          <w:p w14:paraId="718FA738" w14:textId="77777777" w:rsidR="00C945E1" w:rsidRDefault="00C945E1" w:rsidP="00C945E1">
            <w:pPr>
              <w:pStyle w:val="ListParagraph"/>
              <w:numPr>
                <w:ilvl w:val="0"/>
                <w:numId w:val="4"/>
              </w:numPr>
            </w:pPr>
            <w:r>
              <w:t>After running and observing different models to fit the data the decision tree regressor was better in most of the iterations for Mordred data.</w:t>
            </w:r>
          </w:p>
          <w:p w14:paraId="6C2849D2" w14:textId="4198304F" w:rsidR="00C945E1" w:rsidRDefault="00C945E1" w:rsidP="00C945E1">
            <w:pPr>
              <w:pStyle w:val="ListParagraph"/>
              <w:numPr>
                <w:ilvl w:val="0"/>
                <w:numId w:val="4"/>
              </w:numPr>
            </w:pPr>
            <w:r>
              <w:t xml:space="preserve">After running and observing different models to fit the data the voting regressor was better in most of the iterations for </w:t>
            </w:r>
            <w:proofErr w:type="spellStart"/>
            <w:r>
              <w:t>PaDEL</w:t>
            </w:r>
            <w:proofErr w:type="spellEnd"/>
            <w:r>
              <w:t xml:space="preserve"> data.</w:t>
            </w:r>
          </w:p>
          <w:p w14:paraId="06822DA8" w14:textId="1017798D" w:rsidR="002E47D0" w:rsidRDefault="002E47D0" w:rsidP="00C945E1">
            <w:pPr>
              <w:pStyle w:val="ListParagraph"/>
              <w:numPr>
                <w:ilvl w:val="0"/>
                <w:numId w:val="4"/>
              </w:numPr>
            </w:pPr>
            <w:r>
              <w:t>The max r</w:t>
            </w:r>
            <w:r>
              <w:rPr>
                <w:vertAlign w:val="superscript"/>
              </w:rPr>
              <w:t>2</w:t>
            </w:r>
            <w:r>
              <w:t xml:space="preserve"> achieved for Mordred data was: 0.395</w:t>
            </w:r>
          </w:p>
          <w:p w14:paraId="350B159F" w14:textId="1A2155B7" w:rsidR="002E47D0" w:rsidRDefault="002E47D0" w:rsidP="00C945E1">
            <w:pPr>
              <w:pStyle w:val="ListParagraph"/>
              <w:numPr>
                <w:ilvl w:val="0"/>
                <w:numId w:val="4"/>
              </w:numPr>
            </w:pPr>
            <w:r>
              <w:t>The max r</w:t>
            </w:r>
            <w:r>
              <w:rPr>
                <w:vertAlign w:val="superscript"/>
              </w:rPr>
              <w:t>2</w:t>
            </w:r>
            <w:r>
              <w:t xml:space="preserve"> achieved for </w:t>
            </w:r>
            <w:proofErr w:type="spellStart"/>
            <w:r>
              <w:t>PaDEL</w:t>
            </w:r>
            <w:proofErr w:type="spellEnd"/>
            <w:r>
              <w:t xml:space="preserve"> data was: 0.642</w:t>
            </w:r>
          </w:p>
          <w:p w14:paraId="7FB2D0B1" w14:textId="77777777" w:rsidR="00C945E1" w:rsidRDefault="00C945E1" w:rsidP="002E47D0">
            <w:pPr>
              <w:pStyle w:val="ListParagraph"/>
            </w:pPr>
          </w:p>
          <w:p w14:paraId="270A2511" w14:textId="77777777" w:rsidR="00C945E1" w:rsidRDefault="00C945E1" w:rsidP="002E47D0">
            <w:pPr>
              <w:pStyle w:val="ListParagraph"/>
              <w:rPr>
                <w:b/>
                <w:bCs/>
              </w:rPr>
            </w:pPr>
          </w:p>
          <w:p w14:paraId="2C87D9B1" w14:textId="59BDA741" w:rsidR="002E47D0" w:rsidRPr="002E47D0" w:rsidRDefault="002E47D0" w:rsidP="002E47D0">
            <w:pPr>
              <w:rPr>
                <w:b/>
                <w:bCs/>
              </w:rPr>
            </w:pPr>
            <w:r>
              <w:rPr>
                <w:b/>
                <w:bCs/>
              </w:rPr>
              <w:t>** The values of r</w:t>
            </w:r>
            <w:r>
              <w:rPr>
                <w:b/>
                <w:bCs/>
                <w:vertAlign w:val="superscript"/>
              </w:rPr>
              <w:t>2</w:t>
            </w:r>
            <w:r>
              <w:rPr>
                <w:b/>
                <w:bCs/>
              </w:rPr>
              <w:t xml:space="preserve"> can change at the time of run.</w:t>
            </w:r>
          </w:p>
        </w:tc>
        <w:tc>
          <w:tcPr>
            <w:tcW w:w="421" w:type="dxa"/>
            <w:shd w:val="clear" w:color="auto" w:fill="EDF0F4" w:themeFill="accent3"/>
          </w:tcPr>
          <w:p w14:paraId="72B7210E" w14:textId="77777777" w:rsidR="0023372C" w:rsidRPr="003A798E" w:rsidRDefault="0023372C" w:rsidP="000F7AC9"/>
        </w:tc>
      </w:tr>
    </w:tbl>
    <w:p w14:paraId="6A3B2A71" w14:textId="79E319B3" w:rsidR="0023372C" w:rsidRDefault="0023372C"/>
    <w:p w14:paraId="4657C822" w14:textId="660ECC13" w:rsidR="0023372C" w:rsidRDefault="0023372C">
      <w:r>
        <w:br w:type="page"/>
      </w:r>
    </w:p>
    <w:p w14:paraId="5212CBA8" w14:textId="514BF6D2" w:rsidR="005836E2" w:rsidRDefault="005836E2" w:rsidP="005836E2">
      <w:pPr>
        <w:pStyle w:val="Heading5"/>
      </w:pPr>
      <w:r>
        <w:lastRenderedPageBreak/>
        <w:t>References:</w:t>
      </w:r>
    </w:p>
    <w:p w14:paraId="6A48AA5B" w14:textId="77777777" w:rsidR="005836E2" w:rsidRDefault="005836E2"/>
    <w:p w14:paraId="347A7F26" w14:textId="77777777" w:rsidR="005836E2" w:rsidRDefault="005836E2"/>
    <w:p w14:paraId="0019BCD1" w14:textId="60800020" w:rsidR="005836E2" w:rsidRDefault="005836E2" w:rsidP="005836E2">
      <w:pPr>
        <w:pStyle w:val="ListParagraph"/>
        <w:numPr>
          <w:ilvl w:val="0"/>
          <w:numId w:val="5"/>
        </w:numPr>
      </w:pPr>
      <w:hyperlink r:id="rId39" w:history="1">
        <w:r w:rsidRPr="00B60C00">
          <w:rPr>
            <w:rStyle w:val="Hyperlink"/>
          </w:rPr>
          <w:t>https://www.ebi.ac.uk/chembl/</w:t>
        </w:r>
      </w:hyperlink>
    </w:p>
    <w:p w14:paraId="5C6DFBDB" w14:textId="77777777" w:rsidR="005836E2" w:rsidRDefault="005836E2"/>
    <w:p w14:paraId="0263E20B" w14:textId="7F3A3B46" w:rsidR="005836E2" w:rsidRDefault="005836E2" w:rsidP="005836E2">
      <w:pPr>
        <w:pStyle w:val="ListParagraph"/>
        <w:numPr>
          <w:ilvl w:val="0"/>
          <w:numId w:val="5"/>
        </w:numPr>
        <w:rPr>
          <w:noProof/>
        </w:rPr>
      </w:pPr>
      <w:hyperlink r:id="rId40" w:history="1">
        <w:r w:rsidRPr="00B60C00">
          <w:rPr>
            <w:rStyle w:val="Hyperlink"/>
            <w:noProof/>
          </w:rPr>
          <w:t>https://machinelearningmastery.com/nonparametric-statistical-significance-tests-in-python/</w:t>
        </w:r>
      </w:hyperlink>
      <w:r>
        <w:rPr>
          <w:noProof/>
        </w:rPr>
        <w:t xml:space="preserve"> </w:t>
      </w:r>
    </w:p>
    <w:p w14:paraId="7800EDE7" w14:textId="56B3B253" w:rsidR="005836E2" w:rsidRDefault="005836E2" w:rsidP="005836E2">
      <w:pPr>
        <w:rPr>
          <w:noProof/>
        </w:rPr>
      </w:pPr>
    </w:p>
    <w:p w14:paraId="40AA9E15" w14:textId="6E30C097" w:rsidR="005836E2" w:rsidRDefault="005836E2" w:rsidP="005836E2">
      <w:pPr>
        <w:pStyle w:val="ListParagraph"/>
        <w:numPr>
          <w:ilvl w:val="0"/>
          <w:numId w:val="5"/>
        </w:numPr>
        <w:rPr>
          <w:noProof/>
        </w:rPr>
      </w:pPr>
      <w:hyperlink r:id="rId41" w:history="1">
        <w:r w:rsidRPr="00B60C00">
          <w:rPr>
            <w:rStyle w:val="Hyperlink"/>
            <w:noProof/>
          </w:rPr>
          <w:t>https://github.com/dataprofessor/bioinformatics/raw/master/padel.zip</w:t>
        </w:r>
      </w:hyperlink>
      <w:r>
        <w:rPr>
          <w:noProof/>
        </w:rPr>
        <w:t xml:space="preserve">  </w:t>
      </w:r>
    </w:p>
    <w:p w14:paraId="5F595E0F" w14:textId="77777777" w:rsidR="005836E2" w:rsidRDefault="005836E2" w:rsidP="005836E2">
      <w:pPr>
        <w:rPr>
          <w:noProof/>
        </w:rPr>
      </w:pPr>
    </w:p>
    <w:p w14:paraId="6C7F641E" w14:textId="5961ADE7" w:rsidR="005836E2" w:rsidRDefault="005836E2" w:rsidP="005836E2">
      <w:pPr>
        <w:pStyle w:val="ListParagraph"/>
        <w:numPr>
          <w:ilvl w:val="0"/>
          <w:numId w:val="5"/>
        </w:numPr>
        <w:rPr>
          <w:noProof/>
        </w:rPr>
      </w:pPr>
      <w:hyperlink r:id="rId42" w:history="1">
        <w:r w:rsidRPr="00B60C00">
          <w:rPr>
            <w:rStyle w:val="Hyperlink"/>
            <w:noProof/>
          </w:rPr>
          <w:t>https://github.com/dataprofessor/bioinformatics/raw/master/padel.sh</w:t>
        </w:r>
      </w:hyperlink>
      <w:r>
        <w:rPr>
          <w:noProof/>
        </w:rPr>
        <w:t xml:space="preserve"> </w:t>
      </w:r>
    </w:p>
    <w:p w14:paraId="13596B5C" w14:textId="6878663C" w:rsidR="005836E2" w:rsidRDefault="005836E2" w:rsidP="005836E2">
      <w:pPr>
        <w:rPr>
          <w:noProof/>
        </w:rPr>
      </w:pPr>
    </w:p>
    <w:p w14:paraId="6DF70661" w14:textId="2FA4AC9C" w:rsidR="005836E2" w:rsidRDefault="005836E2" w:rsidP="005836E2">
      <w:pPr>
        <w:pStyle w:val="ListParagraph"/>
        <w:numPr>
          <w:ilvl w:val="0"/>
          <w:numId w:val="5"/>
        </w:numPr>
        <w:rPr>
          <w:noProof/>
        </w:rPr>
      </w:pPr>
      <w:hyperlink r:id="rId43" w:history="1">
        <w:r w:rsidRPr="00B60C00">
          <w:rPr>
            <w:rStyle w:val="Hyperlink"/>
            <w:noProof/>
          </w:rPr>
          <w:t>https://www.youtube.com/watch?v=plVLRashaA8</w:t>
        </w:r>
      </w:hyperlink>
    </w:p>
    <w:p w14:paraId="4A006BEA" w14:textId="368AF79D" w:rsidR="005836E2" w:rsidRDefault="005836E2" w:rsidP="005836E2">
      <w:pPr>
        <w:rPr>
          <w:noProof/>
        </w:rPr>
      </w:pPr>
    </w:p>
    <w:p w14:paraId="0C4A192E" w14:textId="5237417A" w:rsidR="005836E2" w:rsidRDefault="005836E2" w:rsidP="005836E2">
      <w:pPr>
        <w:pStyle w:val="ListParagraph"/>
        <w:numPr>
          <w:ilvl w:val="0"/>
          <w:numId w:val="5"/>
        </w:numPr>
        <w:rPr>
          <w:noProof/>
        </w:rPr>
      </w:pPr>
      <w:hyperlink r:id="rId44" w:history="1">
        <w:r w:rsidRPr="00B60C00">
          <w:rPr>
            <w:rStyle w:val="Hyperlink"/>
            <w:noProof/>
          </w:rPr>
          <w:t>https://www.youtube.com/watch?v=qWVTxfLq2ak</w:t>
        </w:r>
      </w:hyperlink>
    </w:p>
    <w:p w14:paraId="4E4EDAD2" w14:textId="79C26042" w:rsidR="005836E2" w:rsidRDefault="005836E2" w:rsidP="005836E2">
      <w:pPr>
        <w:rPr>
          <w:noProof/>
        </w:rPr>
      </w:pPr>
    </w:p>
    <w:p w14:paraId="30F3C6CD" w14:textId="2784E893" w:rsidR="005836E2" w:rsidRDefault="005836E2" w:rsidP="005836E2">
      <w:pPr>
        <w:pStyle w:val="ListParagraph"/>
        <w:numPr>
          <w:ilvl w:val="0"/>
          <w:numId w:val="5"/>
        </w:numPr>
        <w:rPr>
          <w:noProof/>
        </w:rPr>
      </w:pPr>
      <w:hyperlink r:id="rId45" w:history="1">
        <w:r w:rsidRPr="00B60C00">
          <w:rPr>
            <w:rStyle w:val="Hyperlink"/>
            <w:noProof/>
          </w:rPr>
          <w:t>https://www.youtube.com/watch?v=zD2focOkQ48</w:t>
        </w:r>
      </w:hyperlink>
    </w:p>
    <w:p w14:paraId="2B9B300E" w14:textId="219090FE" w:rsidR="005836E2" w:rsidRDefault="005836E2" w:rsidP="005836E2">
      <w:pPr>
        <w:rPr>
          <w:noProof/>
        </w:rPr>
      </w:pPr>
    </w:p>
    <w:p w14:paraId="4217261B" w14:textId="7FE05A18" w:rsidR="005836E2" w:rsidRDefault="005836E2" w:rsidP="005836E2">
      <w:pPr>
        <w:pStyle w:val="ListParagraph"/>
        <w:numPr>
          <w:ilvl w:val="0"/>
          <w:numId w:val="5"/>
        </w:numPr>
        <w:rPr>
          <w:noProof/>
        </w:rPr>
      </w:pPr>
      <w:hyperlink r:id="rId46" w:history="1">
        <w:r w:rsidRPr="00B60C00">
          <w:rPr>
            <w:rStyle w:val="Hyperlink"/>
            <w:noProof/>
          </w:rPr>
          <w:t>https://www.youtube.com/watch?v=wGaGm0sj04M</w:t>
        </w:r>
      </w:hyperlink>
    </w:p>
    <w:p w14:paraId="759845D4" w14:textId="77777777" w:rsidR="005836E2" w:rsidRDefault="005836E2" w:rsidP="005836E2">
      <w:pPr>
        <w:rPr>
          <w:noProof/>
        </w:rPr>
      </w:pPr>
    </w:p>
    <w:p w14:paraId="46CCFA49" w14:textId="77777777" w:rsidR="005836E2" w:rsidRDefault="005836E2" w:rsidP="005836E2">
      <w:pPr>
        <w:rPr>
          <w:noProof/>
        </w:rPr>
      </w:pPr>
    </w:p>
    <w:p w14:paraId="61189DFA" w14:textId="766D5BF7" w:rsidR="005836E2" w:rsidRDefault="005836E2">
      <w:r>
        <w:br w:type="page"/>
      </w:r>
    </w:p>
    <w:p w14:paraId="37BF9E67" w14:textId="2BA0903C" w:rsidR="00C92A19" w:rsidRDefault="002E47D0">
      <w:r w:rsidRPr="003A798E">
        <w:rPr>
          <w:noProof/>
          <w:lang w:eastAsia="en-AU"/>
        </w:rPr>
        <w:lastRenderedPageBreak/>
        <mc:AlternateContent>
          <mc:Choice Requires="wps">
            <w:drawing>
              <wp:anchor distT="0" distB="0" distL="114300" distR="114300" simplePos="0" relativeHeight="251661312" behindDoc="1" locked="0" layoutInCell="1" allowOverlap="1" wp14:anchorId="22E4E4EF" wp14:editId="10EB9FDC">
                <wp:simplePos x="0" y="0"/>
                <wp:positionH relativeFrom="column">
                  <wp:posOffset>-530225</wp:posOffset>
                </wp:positionH>
                <wp:positionV relativeFrom="paragraph">
                  <wp:posOffset>-769832</wp:posOffset>
                </wp:positionV>
                <wp:extent cx="7771130" cy="9039860"/>
                <wp:effectExtent l="381000" t="0" r="38227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293712">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D3B33B5" id="Shape" o:spid="_x0000_s1026" alt="&quot;&quot;" style="position:absolute;margin-left:-41.75pt;margin-top:-60.6pt;width:611.9pt;height:711.8pt;rotation:320812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p>
    <w:p w14:paraId="14AE0EA2" w14:textId="49CA0DA3" w:rsidR="00A24793" w:rsidRPr="003A798E" w:rsidRDefault="00813580" w:rsidP="00A24793">
      <w:r>
        <w:rPr>
          <w:noProof/>
        </w:rPr>
        <mc:AlternateContent>
          <mc:Choice Requires="wps">
            <w:drawing>
              <wp:anchor distT="0" distB="0" distL="114300" distR="114300" simplePos="0" relativeHeight="251662336" behindDoc="0" locked="0" layoutInCell="1" allowOverlap="1" wp14:anchorId="2BA459B6" wp14:editId="4884980D">
                <wp:simplePos x="0" y="0"/>
                <wp:positionH relativeFrom="column">
                  <wp:posOffset>5080000</wp:posOffset>
                </wp:positionH>
                <wp:positionV relativeFrom="paragraph">
                  <wp:posOffset>4445</wp:posOffset>
                </wp:positionV>
                <wp:extent cx="812800" cy="32977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12800" cy="329777"/>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01A80CB" w14:textId="35E9C04B" w:rsidR="00813580" w:rsidRPr="00813580" w:rsidRDefault="00813580">
                            <w:pPr>
                              <w:rPr>
                                <w:color w:val="0D294E" w:themeColor="accent1" w:themeShade="BF"/>
                                <w:sz w:val="10"/>
                                <w:szCs w:val="10"/>
                                <w:lang w:val="en-IN"/>
                              </w:rPr>
                            </w:pPr>
                            <w:r w:rsidRPr="00813580">
                              <w:rPr>
                                <w:color w:val="0D294E" w:themeColor="accent1" w:themeShade="BF"/>
                                <w:sz w:val="16"/>
                                <w:szCs w:val="16"/>
                                <w:lang w:val="en-IN"/>
                              </w:rPr>
                              <w:t>Go corona go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A459B6" id="_x0000_t202" coordsize="21600,21600" o:spt="202" path="m,l,21600r21600,l21600,xe">
                <v:stroke joinstyle="miter"/>
                <v:path gradientshapeok="t" o:connecttype="rect"/>
              </v:shapetype>
              <v:shape id="Text Box 50" o:spid="_x0000_s1026" type="#_x0000_t202" style="position:absolute;margin-left:400pt;margin-top:.35pt;width:64pt;height:2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" filled="f" stroked="f" strokeweight="1pt">
                <v:stroke miterlimit="4"/>
                <v:textbox inset="4pt,4pt,4pt,4pt">
                  <w:txbxContent>
                    <w:p w14:paraId="301A80CB" w14:textId="35E9C04B" w:rsidR="00813580" w:rsidRPr="00813580" w:rsidRDefault="00813580">
                      <w:pPr>
                        <w:rPr>
                          <w:color w:val="0D294E" w:themeColor="accent1" w:themeShade="BF"/>
                          <w:sz w:val="10"/>
                          <w:szCs w:val="10"/>
                          <w:lang w:val="en-IN"/>
                        </w:rPr>
                      </w:pPr>
                      <w:r w:rsidRPr="00813580">
                        <w:rPr>
                          <w:color w:val="0D294E" w:themeColor="accent1" w:themeShade="BF"/>
                          <w:sz w:val="16"/>
                          <w:szCs w:val="16"/>
                          <w:lang w:val="en-IN"/>
                        </w:rPr>
                        <w:t>Go corona go</w:t>
                      </w:r>
                    </w:p>
                  </w:txbxContent>
                </v:textbox>
              </v:shape>
            </w:pict>
          </mc:Fallback>
        </mc:AlternateContent>
      </w:r>
    </w:p>
    <w:p w14:paraId="016AD829" w14:textId="49C9B175" w:rsidR="00A24793" w:rsidRPr="003A798E" w:rsidRDefault="00A24793"/>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1055C" w:rsidRPr="003A798E" w14:paraId="6792DFF4" w14:textId="77777777" w:rsidTr="00A24793">
        <w:trPr>
          <w:trHeight w:val="3180"/>
        </w:trPr>
        <w:tc>
          <w:tcPr>
            <w:tcW w:w="993" w:type="dxa"/>
            <w:vMerge w:val="restart"/>
            <w:shd w:val="clear" w:color="auto" w:fill="00C1C7" w:themeFill="accent2"/>
          </w:tcPr>
          <w:p w14:paraId="75DDC4B9" w14:textId="77777777" w:rsidR="0031055C" w:rsidRDefault="0031055C" w:rsidP="0031055C">
            <w:pPr>
              <w:pStyle w:val="GraphicAnchor"/>
            </w:pPr>
          </w:p>
          <w:p w14:paraId="066CD8AB" w14:textId="77777777" w:rsidR="002E47D0" w:rsidRDefault="002E47D0" w:rsidP="0031055C">
            <w:pPr>
              <w:pStyle w:val="GraphicAnchor"/>
            </w:pPr>
          </w:p>
          <w:p w14:paraId="3957C6D9" w14:textId="77777777" w:rsidR="002E47D0" w:rsidRDefault="002E47D0" w:rsidP="0031055C">
            <w:pPr>
              <w:pStyle w:val="GraphicAnchor"/>
            </w:pPr>
          </w:p>
          <w:p w14:paraId="4110724A" w14:textId="77777777" w:rsidR="002E47D0" w:rsidRDefault="002E47D0" w:rsidP="0031055C">
            <w:pPr>
              <w:pStyle w:val="GraphicAnchor"/>
            </w:pPr>
          </w:p>
          <w:p w14:paraId="7AF34401" w14:textId="77743B36" w:rsidR="002E47D0" w:rsidRPr="003A798E" w:rsidRDefault="002E47D0" w:rsidP="0031055C">
            <w:pPr>
              <w:pStyle w:val="GraphicAnchor"/>
            </w:pPr>
          </w:p>
        </w:tc>
        <w:tc>
          <w:tcPr>
            <w:tcW w:w="8788" w:type="dxa"/>
            <w:tcBorders>
              <w:bottom w:val="single" w:sz="36" w:space="0" w:color="123869" w:themeColor="accent1"/>
            </w:tcBorders>
            <w:shd w:val="clear" w:color="auto" w:fill="00C1C7" w:themeFill="accent2"/>
          </w:tcPr>
          <w:p w14:paraId="6184D386" w14:textId="375ECAD9" w:rsidR="0031055C" w:rsidRPr="003A798E" w:rsidRDefault="0031055C" w:rsidP="0031055C"/>
        </w:tc>
        <w:tc>
          <w:tcPr>
            <w:tcW w:w="992" w:type="dxa"/>
            <w:vMerge w:val="restart"/>
            <w:shd w:val="clear" w:color="auto" w:fill="00C1C7" w:themeFill="accent2"/>
          </w:tcPr>
          <w:p w14:paraId="3FB3961E" w14:textId="4258045D" w:rsidR="0031055C" w:rsidRPr="003A798E" w:rsidRDefault="0031055C" w:rsidP="000F7AC9"/>
        </w:tc>
      </w:tr>
      <w:tr w:rsidR="0031055C" w:rsidRPr="003A798E" w14:paraId="61032475" w14:textId="77777777" w:rsidTr="00A24793">
        <w:trPr>
          <w:trHeight w:val="5966"/>
        </w:trPr>
        <w:tc>
          <w:tcPr>
            <w:tcW w:w="993" w:type="dxa"/>
            <w:vMerge/>
            <w:shd w:val="clear" w:color="auto" w:fill="00C1C7" w:themeFill="accent2"/>
          </w:tcPr>
          <w:p w14:paraId="08A6726E" w14:textId="77777777" w:rsidR="0031055C" w:rsidRPr="003A798E" w:rsidRDefault="0031055C" w:rsidP="000F7AC9"/>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748090D1" w14:textId="633CC62C" w:rsidR="0031055C" w:rsidRPr="003A798E" w:rsidRDefault="002E47D0" w:rsidP="00A24793">
            <w:pPr>
              <w:pStyle w:val="Quote"/>
            </w:pPr>
            <w:r>
              <w:t>Thank You.</w:t>
            </w:r>
          </w:p>
        </w:tc>
        <w:tc>
          <w:tcPr>
            <w:tcW w:w="992" w:type="dxa"/>
            <w:vMerge/>
            <w:shd w:val="clear" w:color="auto" w:fill="00C1C7" w:themeFill="accent2"/>
          </w:tcPr>
          <w:p w14:paraId="03409E3C" w14:textId="77777777" w:rsidR="0031055C" w:rsidRPr="003A798E" w:rsidRDefault="0031055C" w:rsidP="000F7AC9"/>
        </w:tc>
      </w:tr>
    </w:tbl>
    <w:p w14:paraId="44B61698" w14:textId="214D6612" w:rsidR="00A81248" w:rsidRPr="003A798E" w:rsidRDefault="00A81248"/>
    <w:sectPr w:rsidR="00A81248" w:rsidRPr="003A798E" w:rsidSect="005706A2">
      <w:footerReference w:type="even" r:id="rId47"/>
      <w:footerReference w:type="default" r:id="rId48"/>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7C652B" w14:textId="77777777" w:rsidR="002D085F" w:rsidRDefault="002D085F" w:rsidP="001205A1">
      <w:r>
        <w:separator/>
      </w:r>
    </w:p>
  </w:endnote>
  <w:endnote w:type="continuationSeparator" w:id="0">
    <w:p w14:paraId="0F652DB5" w14:textId="77777777" w:rsidR="002D085F" w:rsidRDefault="002D085F"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7884697"/>
      <w:docPartObj>
        <w:docPartGallery w:val="Page Numbers (Bottom of Page)"/>
        <w:docPartUnique/>
      </w:docPartObj>
    </w:sdtPr>
    <w:sdtContent>
      <w:p w14:paraId="71C4CEFD" w14:textId="77777777" w:rsidR="000F7AC9" w:rsidRDefault="000F7AC9" w:rsidP="000F7A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45A3B7" w14:textId="77777777" w:rsidR="000F7AC9" w:rsidRDefault="000F7AC9"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1358343"/>
      <w:docPartObj>
        <w:docPartGallery w:val="Page Numbers (Bottom of Page)"/>
        <w:docPartUnique/>
      </w:docPartObj>
    </w:sdtPr>
    <w:sdtContent>
      <w:p w14:paraId="05D20816" w14:textId="77777777" w:rsidR="000F7AC9" w:rsidRDefault="000F7AC9" w:rsidP="000F7A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0F7AC9" w14:paraId="46550E50" w14:textId="77777777" w:rsidTr="005F4F46">
      <w:tc>
        <w:tcPr>
          <w:tcW w:w="5395" w:type="dxa"/>
        </w:tcPr>
        <w:p w14:paraId="658CE751" w14:textId="18AE5A00" w:rsidR="003F7FE0" w:rsidRPr="0038735B" w:rsidRDefault="003F7FE0" w:rsidP="00C66528">
          <w:pPr>
            <w:pStyle w:val="Footer"/>
            <w:rPr>
              <w:color w:val="7F7F7F" w:themeColor="text1" w:themeTint="80"/>
            </w:rPr>
          </w:pPr>
          <w:r>
            <w:rPr>
              <w:color w:val="7F7F7F" w:themeColor="text1" w:themeTint="80"/>
            </w:rPr>
            <w:t>ML Project</w:t>
          </w:r>
          <w:r w:rsidR="000F7AC9">
            <w:rPr>
              <w:color w:val="7F7F7F" w:themeColor="text1" w:themeTint="80"/>
            </w:rPr>
            <w:t xml:space="preserve">: </w:t>
          </w:r>
          <w:proofErr w:type="spellStart"/>
          <w:r>
            <w:rPr>
              <w:color w:val="7F7F7F" w:themeColor="text1" w:themeTint="80"/>
            </w:rPr>
            <w:t>Covid</w:t>
          </w:r>
          <w:proofErr w:type="spellEnd"/>
          <w:r>
            <w:rPr>
              <w:color w:val="7F7F7F" w:themeColor="text1" w:themeTint="80"/>
            </w:rPr>
            <w:t xml:space="preserve"> data analysis</w:t>
          </w:r>
        </w:p>
      </w:tc>
      <w:tc>
        <w:tcPr>
          <w:tcW w:w="5395" w:type="dxa"/>
        </w:tcPr>
        <w:p w14:paraId="6992F886" w14:textId="77777777" w:rsidR="000F7AC9" w:rsidRPr="001205A1" w:rsidRDefault="000F7AC9" w:rsidP="001205A1">
          <w:pPr>
            <w:pStyle w:val="Footer"/>
          </w:pPr>
          <w:r w:rsidRPr="001205A1">
            <w:t xml:space="preserve">   </w:t>
          </w:r>
        </w:p>
      </w:tc>
    </w:tr>
  </w:tbl>
  <w:p w14:paraId="4812E08A" w14:textId="77777777" w:rsidR="000F7AC9" w:rsidRDefault="000F7A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968E1" w14:textId="77777777" w:rsidR="002D085F" w:rsidRDefault="002D085F" w:rsidP="001205A1">
      <w:r>
        <w:separator/>
      </w:r>
    </w:p>
  </w:footnote>
  <w:footnote w:type="continuationSeparator" w:id="0">
    <w:p w14:paraId="601F0CE1" w14:textId="77777777" w:rsidR="002D085F" w:rsidRDefault="002D085F"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510F"/>
    <w:multiLevelType w:val="hybridMultilevel"/>
    <w:tmpl w:val="F39A1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264AC6"/>
    <w:multiLevelType w:val="hybridMultilevel"/>
    <w:tmpl w:val="819E0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2C5CB2"/>
    <w:multiLevelType w:val="hybridMultilevel"/>
    <w:tmpl w:val="4CCEEA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5570515"/>
    <w:multiLevelType w:val="hybridMultilevel"/>
    <w:tmpl w:val="4FA85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E01D3A"/>
    <w:multiLevelType w:val="hybridMultilevel"/>
    <w:tmpl w:val="BCC6A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A3"/>
    <w:rsid w:val="00050B1E"/>
    <w:rsid w:val="000A01A2"/>
    <w:rsid w:val="000C4ED1"/>
    <w:rsid w:val="000F7AC9"/>
    <w:rsid w:val="001205A1"/>
    <w:rsid w:val="0023372C"/>
    <w:rsid w:val="002400AE"/>
    <w:rsid w:val="0027342C"/>
    <w:rsid w:val="002877E8"/>
    <w:rsid w:val="002B1805"/>
    <w:rsid w:val="002D085F"/>
    <w:rsid w:val="002E47D0"/>
    <w:rsid w:val="002E7C4E"/>
    <w:rsid w:val="002F435E"/>
    <w:rsid w:val="0031055C"/>
    <w:rsid w:val="00371EE1"/>
    <w:rsid w:val="0038735B"/>
    <w:rsid w:val="003A798E"/>
    <w:rsid w:val="003F1EA3"/>
    <w:rsid w:val="003F7FE0"/>
    <w:rsid w:val="00425A99"/>
    <w:rsid w:val="004A5EF5"/>
    <w:rsid w:val="005706A2"/>
    <w:rsid w:val="005836E2"/>
    <w:rsid w:val="005E6B25"/>
    <w:rsid w:val="005F4F46"/>
    <w:rsid w:val="006C44C9"/>
    <w:rsid w:val="006C60E6"/>
    <w:rsid w:val="007B0740"/>
    <w:rsid w:val="007C1BAB"/>
    <w:rsid w:val="00813580"/>
    <w:rsid w:val="009B7038"/>
    <w:rsid w:val="00A13618"/>
    <w:rsid w:val="00A15CF7"/>
    <w:rsid w:val="00A24793"/>
    <w:rsid w:val="00A701B1"/>
    <w:rsid w:val="00A81248"/>
    <w:rsid w:val="00AA0A5A"/>
    <w:rsid w:val="00BF4590"/>
    <w:rsid w:val="00C23B83"/>
    <w:rsid w:val="00C66528"/>
    <w:rsid w:val="00C90726"/>
    <w:rsid w:val="00C915F0"/>
    <w:rsid w:val="00C92A19"/>
    <w:rsid w:val="00C945E1"/>
    <w:rsid w:val="00F35A28"/>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DD86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styleId="Hyperlink">
    <w:name w:val="Hyperlink"/>
    <w:basedOn w:val="DefaultParagraphFont"/>
    <w:uiPriority w:val="99"/>
    <w:semiHidden/>
    <w:rsid w:val="004A5EF5"/>
    <w:rPr>
      <w:color w:val="0000FF" w:themeColor="hyperlink"/>
      <w:u w:val="single"/>
    </w:rPr>
  </w:style>
  <w:style w:type="character" w:styleId="UnresolvedMention">
    <w:name w:val="Unresolved Mention"/>
    <w:basedOn w:val="DefaultParagraphFont"/>
    <w:uiPriority w:val="99"/>
    <w:semiHidden/>
    <w:unhideWhenUsed/>
    <w:rsid w:val="004A5EF5"/>
    <w:rPr>
      <w:color w:val="605E5C"/>
      <w:shd w:val="clear" w:color="auto" w:fill="E1DFDD"/>
    </w:rPr>
  </w:style>
  <w:style w:type="paragraph" w:styleId="ListParagraph">
    <w:name w:val="List Paragraph"/>
    <w:basedOn w:val="Normal"/>
    <w:uiPriority w:val="34"/>
    <w:semiHidden/>
    <w:qFormat/>
    <w:rsid w:val="009B70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043904">
      <w:bodyDiv w:val="1"/>
      <w:marLeft w:val="0"/>
      <w:marRight w:val="0"/>
      <w:marTop w:val="0"/>
      <w:marBottom w:val="0"/>
      <w:divBdr>
        <w:top w:val="none" w:sz="0" w:space="0" w:color="auto"/>
        <w:left w:val="none" w:sz="0" w:space="0" w:color="auto"/>
        <w:bottom w:val="none" w:sz="0" w:space="0" w:color="auto"/>
        <w:right w:val="none" w:sz="0" w:space="0" w:color="auto"/>
      </w:divBdr>
      <w:divsChild>
        <w:div w:id="1854225720">
          <w:marLeft w:val="0"/>
          <w:marRight w:val="0"/>
          <w:marTop w:val="0"/>
          <w:marBottom w:val="0"/>
          <w:divBdr>
            <w:top w:val="none" w:sz="0" w:space="0" w:color="auto"/>
            <w:left w:val="none" w:sz="0" w:space="0" w:color="auto"/>
            <w:bottom w:val="none" w:sz="0" w:space="0" w:color="auto"/>
            <w:right w:val="none" w:sz="0" w:space="0" w:color="auto"/>
          </w:divBdr>
          <w:divsChild>
            <w:div w:id="1843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bi.ac.uk/chembl/"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dataprofessor/bioinformatics/raw/master/padel.sh"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youtube.com/watch?v=wGaGm0sj04M" TargetMode="External"/><Relationship Id="rId2" Type="http://schemas.openxmlformats.org/officeDocument/2006/relationships/customXml" Target="../customXml/item2.xml"/><Relationship Id="rId16" Type="http://schemas.openxmlformats.org/officeDocument/2006/relationships/hyperlink" Target="https://github.com/dataprofessor/bioinformatics/raw/master/padel.sh"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dataprofessor/bioinformatics/raw/master/padel.zi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ebi.ac.uk/chemb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machinelearningmastery.com/nonparametric-statistical-significance-tests-in-python/" TargetMode="External"/><Relationship Id="rId45" Type="http://schemas.openxmlformats.org/officeDocument/2006/relationships/hyperlink" Target="https://www.youtube.com/watch?v=zD2focOkQ48" TargetMode="External"/><Relationship Id="rId5" Type="http://schemas.openxmlformats.org/officeDocument/2006/relationships/numbering" Target="numbering.xml"/><Relationship Id="rId15" Type="http://schemas.openxmlformats.org/officeDocument/2006/relationships/hyperlink" Target="https://github.com/dataprofessor/bioinformatics/raw/master/padel.zi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youtube.com/watch?v=qWVTxfLq2a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achinelearningmastery.com/nonparametric-statistical-significance-tests-in-pyth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youtube.com/watch?v=plVLRashaA8" TargetMode="External"/><Relationship Id="rId48" Type="http://schemas.openxmlformats.org/officeDocument/2006/relationships/footer" Target="foot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PR9\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B529F7-722C-434F-B4BD-30BD1884E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2020-10-12T11:28:00Z</dcterms:created>
  <dcterms:modified xsi:type="dcterms:W3CDTF">2020-10-12T18:14:00Z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